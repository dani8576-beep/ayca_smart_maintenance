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DE6D" w14:textId="77777777" w:rsidR="00A20861" w:rsidRPr="0012129A" w:rsidRDefault="00A20861" w:rsidP="00A20861">
      <w:pPr>
        <w:pStyle w:val="Ttulo1"/>
      </w:pPr>
      <w:r w:rsidRPr="0012129A">
        <w:t>PROTOCOLO DE CARBONES</w:t>
      </w:r>
    </w:p>
    <w:p w14:paraId="4F759C7E" w14:textId="77777777" w:rsidR="00A20861" w:rsidRPr="0012129A" w:rsidRDefault="00A20861" w:rsidP="00A20861">
      <w:pPr>
        <w:pStyle w:val="Ttulo2"/>
      </w:pPr>
      <w:r w:rsidRPr="00370AB7">
        <w:t>Medición de largo de carbones</w:t>
      </w:r>
    </w:p>
    <w:tbl>
      <w:tblPr>
        <w:tblW w:w="8207" w:type="dxa"/>
        <w:jc w:val="center"/>
        <w:tblLook w:val="04A0" w:firstRow="1" w:lastRow="0" w:firstColumn="1" w:lastColumn="0" w:noHBand="0" w:noVBand="1"/>
      </w:tblPr>
      <w:tblGrid>
        <w:gridCol w:w="308"/>
        <w:gridCol w:w="582"/>
        <w:gridCol w:w="630"/>
        <w:gridCol w:w="605"/>
        <w:gridCol w:w="1065"/>
        <w:gridCol w:w="582"/>
        <w:gridCol w:w="630"/>
        <w:gridCol w:w="582"/>
        <w:gridCol w:w="1187"/>
        <w:gridCol w:w="582"/>
        <w:gridCol w:w="630"/>
        <w:gridCol w:w="582"/>
        <w:gridCol w:w="308"/>
      </w:tblGrid>
      <w:tr w:rsidR="00A20861" w:rsidRPr="00370AB7" w14:paraId="0BCE4C3D" w14:textId="77777777" w:rsidTr="00DD07AE">
        <w:trPr>
          <w:trHeight w:val="326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15DA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8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7274E8" w14:textId="77777777" w:rsidR="00A20861" w:rsidRPr="0012129A" w:rsidRDefault="00A20861" w:rsidP="00DD07A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proofErr w:type="gramStart"/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Total</w:t>
            </w:r>
            <w:proofErr w:type="gramEnd"/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carbones remplazados</w:t>
            </w:r>
          </w:p>
        </w:tc>
        <w:tc>
          <w:tcPr>
            <w:tcW w:w="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BCCC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B1E9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70096AF" w14:textId="77777777" w:rsidR="00A20861" w:rsidRPr="0012129A" w:rsidRDefault="00A20861" w:rsidP="00DD07AE">
            <w:pPr>
              <w:jc w:val="both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Medida para cambio de </w:t>
            </w:r>
            <w:proofErr w:type="spellStart"/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carbon</w:t>
            </w:r>
            <w:proofErr w:type="spellEnd"/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[mm]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1BAFF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FB98F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A20861" w:rsidRPr="008D4225" w14:paraId="1DD2D641" w14:textId="77777777" w:rsidTr="00DD07AE">
        <w:trPr>
          <w:trHeight w:val="326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F76DD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8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78FA053" w14:textId="77777777" w:rsidR="00A20861" w:rsidRPr="0012129A" w:rsidRDefault="00A20861" w:rsidP="00DD07A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proofErr w:type="gramStart"/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Total</w:t>
            </w:r>
            <w:proofErr w:type="gramEnd"/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porta carbones ajustados 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6782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C4E80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79C78A4" w14:textId="77777777" w:rsidR="00A20861" w:rsidRPr="0012129A" w:rsidRDefault="00A20861" w:rsidP="00DD07AE">
            <w:pPr>
              <w:jc w:val="both"/>
              <w:rPr>
                <w:rFonts w:ascii="Calibri" w:hAnsi="Calibri" w:cs="Calibri"/>
                <w:b/>
                <w:bCs/>
                <w:sz w:val="16"/>
                <w:szCs w:val="16"/>
                <w:lang w:val="pt-BR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  <w:lang w:val="pt-BR"/>
              </w:rPr>
              <w:t xml:space="preserve">Medida para ajuste de porta </w:t>
            </w:r>
            <w:proofErr w:type="spellStart"/>
            <w:r w:rsidRPr="0012129A">
              <w:rPr>
                <w:rFonts w:ascii="Calibri" w:hAnsi="Calibri" w:cs="Calibri"/>
                <w:b/>
                <w:bCs/>
                <w:sz w:val="16"/>
                <w:szCs w:val="16"/>
                <w:lang w:val="pt-BR"/>
              </w:rPr>
              <w:t>carbon</w:t>
            </w:r>
            <w:proofErr w:type="spellEnd"/>
            <w:r w:rsidRPr="0012129A">
              <w:rPr>
                <w:rFonts w:ascii="Calibri" w:hAnsi="Calibri" w:cs="Calibri"/>
                <w:b/>
                <w:bCs/>
                <w:sz w:val="16"/>
                <w:szCs w:val="16"/>
                <w:lang w:val="pt-BR"/>
              </w:rPr>
              <w:t xml:space="preserve"> [mm]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CF40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AC98C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pt-BR"/>
              </w:rPr>
            </w:pPr>
          </w:p>
        </w:tc>
      </w:tr>
      <w:tr w:rsidR="00A20861" w:rsidRPr="00370AB7" w14:paraId="12DE6B4D" w14:textId="77777777" w:rsidTr="00DD07AE">
        <w:trPr>
          <w:trHeight w:val="446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23FA6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  <w:lang w:val="pt-BR"/>
              </w:rPr>
            </w:pPr>
          </w:p>
        </w:tc>
        <w:tc>
          <w:tcPr>
            <w:tcW w:w="179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09A7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sz w:val="20"/>
                <w:szCs w:val="20"/>
              </w:rPr>
              <w:t>Lado tapa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31EAC4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77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085BDC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sz w:val="20"/>
                <w:szCs w:val="20"/>
              </w:rPr>
              <w:t>Tierra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8EE06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76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033A0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sz w:val="20"/>
                <w:szCs w:val="20"/>
              </w:rPr>
              <w:t>Lado bobina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933A0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A20861" w:rsidRPr="00370AB7" w14:paraId="0121559D" w14:textId="77777777" w:rsidTr="00DD07AE">
        <w:trPr>
          <w:trHeight w:val="87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72B3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17FF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746B4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039AA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0F32B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D8C3E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9F547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35498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14714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0930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50EF8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C0600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F19E7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A20861" w:rsidRPr="00370AB7" w14:paraId="31E4D25C" w14:textId="77777777" w:rsidTr="00DD07AE">
        <w:trPr>
          <w:trHeight w:val="221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E1F5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4F2A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proofErr w:type="gramStart"/>
            <w:r w:rsidRPr="0012129A">
              <w:rPr>
                <w:rFonts w:ascii="Calibri" w:hAnsi="Calibri" w:cs="Calibri"/>
                <w:b/>
                <w:sz w:val="16"/>
                <w:szCs w:val="16"/>
              </w:rPr>
              <w:t>Largo  [</w:t>
            </w:r>
            <w:proofErr w:type="gramEnd"/>
            <w:r w:rsidRPr="0012129A">
              <w:rPr>
                <w:rFonts w:ascii="Calibri" w:hAnsi="Calibri" w:cs="Calibri"/>
                <w:b/>
                <w:sz w:val="16"/>
                <w:szCs w:val="16"/>
              </w:rPr>
              <w:t>mm]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E350E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sz w:val="16"/>
                <w:szCs w:val="16"/>
              </w:rPr>
              <w:t>Altura [mm]</w:t>
            </w:r>
          </w:p>
        </w:tc>
        <w:tc>
          <w:tcPr>
            <w:tcW w:w="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636FF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sz w:val="16"/>
                <w:szCs w:val="16"/>
              </w:rPr>
              <w:t>Largo [mm]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8B77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3407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sz w:val="16"/>
                <w:szCs w:val="16"/>
              </w:rPr>
              <w:t>Largo [mm]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D3F8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sz w:val="16"/>
                <w:szCs w:val="16"/>
              </w:rPr>
              <w:t>Altura [mm]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B8C64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sz w:val="16"/>
                <w:szCs w:val="16"/>
              </w:rPr>
              <w:t>Largo [mm]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5AA87" w14:textId="77777777" w:rsidR="00A20861" w:rsidRPr="0012129A" w:rsidRDefault="00A20861" w:rsidP="00DD07AE">
            <w:pPr>
              <w:ind w:left="23" w:right="179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BBA7C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sz w:val="16"/>
                <w:szCs w:val="16"/>
              </w:rPr>
              <w:t>Largo [mm]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DFEC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sz w:val="16"/>
                <w:szCs w:val="16"/>
              </w:rPr>
              <w:t>Altura [mm]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459C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sz w:val="16"/>
                <w:szCs w:val="16"/>
              </w:rPr>
              <w:t>Largo [mm]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4412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A20861" w:rsidRPr="00370AB7" w14:paraId="6DEBB3FF" w14:textId="77777777" w:rsidTr="00DD07AE">
        <w:trPr>
          <w:trHeight w:val="157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66CEB1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1429C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938A16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25632E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315AB8D9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722E3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6364C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1DB846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335183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CAE0A3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18A31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353C9D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6320BC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A20861" w:rsidRPr="0012129A" w14:paraId="262B2C42" w14:textId="77777777" w:rsidTr="00DD07AE">
        <w:trPr>
          <w:trHeight w:val="261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5267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2129A"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15B3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4A7AB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11395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288E10B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E396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C755D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F47EE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347327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76070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B696C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85209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0229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2129A"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</w:tr>
      <w:tr w:rsidR="00A20861" w:rsidRPr="00370AB7" w14:paraId="44D1DE0E" w14:textId="77777777" w:rsidTr="00DD07AE">
        <w:trPr>
          <w:trHeight w:val="261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4DA50F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C21C6B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C92B43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8D5C84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23101D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D2E126A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B8512DF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7B31CED9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D952DE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4CE82F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745599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04B89B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2AECF8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20861" w:rsidRPr="0012129A" w14:paraId="79B730C8" w14:textId="77777777" w:rsidTr="00DD07AE">
        <w:trPr>
          <w:trHeight w:val="261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09195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2129A">
              <w:rPr>
                <w:rFonts w:ascii="Calibri" w:hAnsi="Calibri" w:cs="Calibri"/>
                <w:b/>
                <w:sz w:val="18"/>
                <w:szCs w:val="18"/>
              </w:rPr>
              <w:t>2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DDA7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20EAD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9AC5B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6110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7F7AA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4D833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6F32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AAB62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D996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202B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F169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1D50D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2129A">
              <w:rPr>
                <w:rFonts w:ascii="Calibri" w:hAnsi="Calibri" w:cs="Calibri"/>
                <w:b/>
                <w:sz w:val="18"/>
                <w:szCs w:val="18"/>
              </w:rPr>
              <w:t>2</w:t>
            </w:r>
          </w:p>
        </w:tc>
      </w:tr>
      <w:tr w:rsidR="00A20861" w:rsidRPr="00370AB7" w14:paraId="0155B71F" w14:textId="77777777" w:rsidTr="00DD07AE">
        <w:trPr>
          <w:trHeight w:val="300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D7596D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8E6C4F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DDF801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800805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C0707F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A89953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0EA8D2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6F4573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C8305B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F3FC42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214AB7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3C270D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B2C5A9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20861" w:rsidRPr="0012129A" w14:paraId="479CF81D" w14:textId="77777777" w:rsidTr="00DD07AE">
        <w:trPr>
          <w:trHeight w:val="261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EC1C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2129A">
              <w:rPr>
                <w:rFonts w:ascii="Calibri" w:hAnsi="Calibri" w:cs="Calibri"/>
                <w:b/>
                <w:sz w:val="18"/>
                <w:szCs w:val="18"/>
              </w:rPr>
              <w:t>3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BEA5F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B1AF9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6A1D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B97B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7FC74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CD817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ABE0D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9CE71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1971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E6FF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99D6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8A0C9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2129A">
              <w:rPr>
                <w:rFonts w:ascii="Calibri" w:hAnsi="Calibri" w:cs="Calibri"/>
                <w:b/>
                <w:sz w:val="18"/>
                <w:szCs w:val="18"/>
              </w:rPr>
              <w:t>3</w:t>
            </w:r>
          </w:p>
        </w:tc>
      </w:tr>
      <w:tr w:rsidR="00A20861" w:rsidRPr="00370AB7" w14:paraId="1EE4D33B" w14:textId="77777777" w:rsidTr="00DD07AE">
        <w:trPr>
          <w:trHeight w:val="261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E75A1B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78BB64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B9AF4A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867A0F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055290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3D323B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BCEC0F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B8C13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D8EC36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EACB47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853FB5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E9BF38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59B796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20861" w:rsidRPr="0012129A" w14:paraId="05DD5A5B" w14:textId="77777777" w:rsidTr="00DD07AE">
        <w:trPr>
          <w:trHeight w:val="261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83AD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2129A">
              <w:rPr>
                <w:rFonts w:ascii="Calibri" w:hAnsi="Calibri" w:cs="Calibri"/>
                <w:b/>
                <w:sz w:val="18"/>
                <w:szCs w:val="18"/>
              </w:rPr>
              <w:t>4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599ED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EFACE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8854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DE9D5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05F9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F8A62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C8E5E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E91E7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0180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64E2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051C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E40EB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2129A">
              <w:rPr>
                <w:rFonts w:ascii="Calibri" w:hAnsi="Calibri" w:cs="Calibri"/>
                <w:b/>
                <w:sz w:val="18"/>
                <w:szCs w:val="18"/>
              </w:rPr>
              <w:t>4</w:t>
            </w:r>
          </w:p>
        </w:tc>
      </w:tr>
      <w:tr w:rsidR="00A20861" w:rsidRPr="00370AB7" w14:paraId="22EE555A" w14:textId="77777777" w:rsidTr="00DD07AE">
        <w:trPr>
          <w:trHeight w:val="261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E00684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66A4F0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D23A64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16F8CC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53AE95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5D695C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9FE97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CBEADF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FE3DC8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951A84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271358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1DE531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EE7AEB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20861" w:rsidRPr="0012129A" w14:paraId="054F4488" w14:textId="77777777" w:rsidTr="00DD07AE">
        <w:trPr>
          <w:trHeight w:val="261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D183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2129A">
              <w:rPr>
                <w:rFonts w:ascii="Calibri" w:hAnsi="Calibri" w:cs="Calibri"/>
                <w:b/>
                <w:sz w:val="18"/>
                <w:szCs w:val="18"/>
              </w:rPr>
              <w:t>5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6CA80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36625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26485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71C4F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5BBF1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80410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0A8C9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81218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AEBED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9A855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B986C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3556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2129A">
              <w:rPr>
                <w:rFonts w:ascii="Calibri" w:hAnsi="Calibri" w:cs="Calibri"/>
                <w:b/>
                <w:sz w:val="18"/>
                <w:szCs w:val="18"/>
              </w:rPr>
              <w:t>5</w:t>
            </w:r>
          </w:p>
        </w:tc>
      </w:tr>
      <w:tr w:rsidR="00A20861" w:rsidRPr="00370AB7" w14:paraId="39DB0115" w14:textId="77777777" w:rsidTr="00DD07AE">
        <w:trPr>
          <w:trHeight w:val="261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04C429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E63FEC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2F1134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B3FB3D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BA3D0A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C44F12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1A4659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0991E2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2E64DE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E0635A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505134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482C1A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D0D728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20861" w:rsidRPr="0012129A" w14:paraId="30332B48" w14:textId="77777777" w:rsidTr="00DD07AE">
        <w:trPr>
          <w:trHeight w:val="261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55DAB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2129A">
              <w:rPr>
                <w:rFonts w:ascii="Calibri" w:hAnsi="Calibri" w:cs="Calibri"/>
                <w:b/>
                <w:sz w:val="18"/>
                <w:szCs w:val="18"/>
              </w:rPr>
              <w:t>6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7373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D5D5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2CD30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68A9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EDE99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E9270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49A0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588A8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882E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1B02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FADC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A441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2129A">
              <w:rPr>
                <w:rFonts w:ascii="Calibri" w:hAnsi="Calibri" w:cs="Calibri"/>
                <w:b/>
                <w:sz w:val="18"/>
                <w:szCs w:val="18"/>
              </w:rPr>
              <w:t>6</w:t>
            </w:r>
          </w:p>
        </w:tc>
      </w:tr>
      <w:tr w:rsidR="00A20861" w:rsidRPr="00370AB7" w14:paraId="454B39A7" w14:textId="77777777" w:rsidTr="00DD07AE">
        <w:trPr>
          <w:trHeight w:val="261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02579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A7544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0,0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1712C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0,0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F52B1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0,0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4227F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C45F1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4064B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239A0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96273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2BFDF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0,0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7D602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0,0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9D847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0,0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AF58F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20861" w:rsidRPr="0012129A" w14:paraId="6A5312A4" w14:textId="77777777" w:rsidTr="00DD07AE">
        <w:trPr>
          <w:trHeight w:val="261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F992D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2129A">
              <w:rPr>
                <w:rFonts w:ascii="Calibri" w:hAnsi="Calibri" w:cs="Calibri"/>
                <w:b/>
                <w:sz w:val="18"/>
                <w:szCs w:val="18"/>
              </w:rPr>
              <w:t>7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4479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A2EA9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CF0F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44ECD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FF4F9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5E0E1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0EB3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C376F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7555F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2F24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49229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813F9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2129A">
              <w:rPr>
                <w:rFonts w:ascii="Calibri" w:hAnsi="Calibri" w:cs="Calibri"/>
                <w:b/>
                <w:sz w:val="18"/>
                <w:szCs w:val="18"/>
              </w:rPr>
              <w:t>7</w:t>
            </w:r>
          </w:p>
        </w:tc>
      </w:tr>
      <w:tr w:rsidR="00A20861" w:rsidRPr="00370AB7" w14:paraId="031AC07E" w14:textId="77777777" w:rsidTr="00DD07AE">
        <w:trPr>
          <w:trHeight w:val="261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FF1FF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79AF94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5195BC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EA2663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CF7CAD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FEEFB73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E31355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0D7CD74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F1B13D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291953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BD466B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43495D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627476" w14:textId="77777777" w:rsidR="00A20861" w:rsidRPr="0012129A" w:rsidRDefault="00A20861" w:rsidP="00DD07AE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20861" w:rsidRPr="0012129A" w14:paraId="2334024C" w14:textId="77777777" w:rsidTr="00DD07AE">
        <w:trPr>
          <w:trHeight w:val="261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74B49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2129A">
              <w:rPr>
                <w:rFonts w:ascii="Calibri" w:hAnsi="Calibri" w:cs="Calibri"/>
                <w:b/>
                <w:sz w:val="18"/>
                <w:szCs w:val="18"/>
              </w:rPr>
              <w:t>8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FFB2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1CFA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8B32E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3CEC075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A0CAF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5A104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EF1A4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B08FC96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F08CB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128C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6AD7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89CCB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2129A">
              <w:rPr>
                <w:rFonts w:ascii="Calibri" w:hAnsi="Calibri" w:cs="Calibri"/>
                <w:b/>
                <w:sz w:val="18"/>
                <w:szCs w:val="18"/>
              </w:rPr>
              <w:t>8</w:t>
            </w:r>
          </w:p>
        </w:tc>
      </w:tr>
      <w:tr w:rsidR="00A20861" w:rsidRPr="00370AB7" w14:paraId="6852DCD6" w14:textId="77777777" w:rsidTr="00DD07AE">
        <w:trPr>
          <w:trHeight w:val="261"/>
          <w:jc w:val="center"/>
        </w:trPr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8DC54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93745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A00C0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B7F73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50D01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0E257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7EA8F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E70AD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57915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30B78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BE990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C139A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8D010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</w:tbl>
    <w:p w14:paraId="4DEEF494" w14:textId="77777777" w:rsidR="00A20861" w:rsidRPr="0012129A" w:rsidRDefault="00A20861" w:rsidP="00A20861">
      <w:pPr>
        <w:pStyle w:val="Ttulo2"/>
      </w:pPr>
      <w:bookmarkStart w:id="0" w:name="RANGE!A2:O28"/>
      <w:bookmarkStart w:id="1" w:name="RANGE!A1:O29"/>
      <w:bookmarkStart w:id="2" w:name="RANGE!A1:O30"/>
      <w:bookmarkStart w:id="3" w:name="RANGE!A1:O27"/>
      <w:bookmarkEnd w:id="0"/>
      <w:bookmarkEnd w:id="1"/>
      <w:bookmarkEnd w:id="2"/>
      <w:bookmarkEnd w:id="3"/>
      <w:r w:rsidRPr="00726BBF">
        <w:t>Medición de tensión de resortes de porta carbones</w:t>
      </w:r>
    </w:p>
    <w:tbl>
      <w:tblPr>
        <w:tblW w:w="8250" w:type="dxa"/>
        <w:jc w:val="center"/>
        <w:tblLook w:val="04A0" w:firstRow="1" w:lastRow="0" w:firstColumn="1" w:lastColumn="0" w:noHBand="0" w:noVBand="1"/>
      </w:tblPr>
      <w:tblGrid>
        <w:gridCol w:w="336"/>
        <w:gridCol w:w="1040"/>
        <w:gridCol w:w="222"/>
        <w:gridCol w:w="1040"/>
        <w:gridCol w:w="336"/>
        <w:gridCol w:w="1040"/>
        <w:gridCol w:w="222"/>
        <w:gridCol w:w="1040"/>
        <w:gridCol w:w="336"/>
        <w:gridCol w:w="1040"/>
        <w:gridCol w:w="222"/>
        <w:gridCol w:w="1040"/>
        <w:gridCol w:w="336"/>
      </w:tblGrid>
      <w:tr w:rsidR="00A20861" w:rsidRPr="0012129A" w14:paraId="496274E4" w14:textId="77777777" w:rsidTr="00DD07AE">
        <w:trPr>
          <w:trHeight w:val="299"/>
          <w:jc w:val="center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9AEC0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302" w:type="dxa"/>
            <w:gridSpan w:val="3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121E58C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Lado Tapa</w:t>
            </w:r>
          </w:p>
        </w:tc>
        <w:tc>
          <w:tcPr>
            <w:tcW w:w="33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C7017FC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302" w:type="dxa"/>
            <w:gridSpan w:val="3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354D62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Tierra</w:t>
            </w:r>
          </w:p>
        </w:tc>
        <w:tc>
          <w:tcPr>
            <w:tcW w:w="33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A81ABD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302" w:type="dxa"/>
            <w:gridSpan w:val="3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416A19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2129A">
              <w:rPr>
                <w:rFonts w:ascii="Calibri" w:hAnsi="Calibri" w:cs="Calibri"/>
                <w:b/>
                <w:bCs/>
                <w:sz w:val="20"/>
                <w:szCs w:val="20"/>
              </w:rPr>
              <w:t>Lado Bobina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140DF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A20861" w:rsidRPr="0012129A" w14:paraId="3053E252" w14:textId="77777777" w:rsidTr="00DD07AE">
        <w:trPr>
          <w:trHeight w:val="177"/>
          <w:jc w:val="center"/>
        </w:trPr>
        <w:tc>
          <w:tcPr>
            <w:tcW w:w="336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612B2C69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bottom w:val="nil"/>
            </w:tcBorders>
            <w:noWrap/>
            <w:vAlign w:val="center"/>
            <w:hideMark/>
          </w:tcPr>
          <w:p w14:paraId="5053B35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sz w:val="16"/>
                <w:szCs w:val="16"/>
              </w:rPr>
              <w:t>Tensión [N]</w:t>
            </w:r>
          </w:p>
        </w:tc>
        <w:tc>
          <w:tcPr>
            <w:tcW w:w="222" w:type="dxa"/>
            <w:tcBorders>
              <w:bottom w:val="nil"/>
            </w:tcBorders>
            <w:noWrap/>
            <w:vAlign w:val="center"/>
            <w:hideMark/>
          </w:tcPr>
          <w:p w14:paraId="361368AB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1040" w:type="dxa"/>
            <w:tcBorders>
              <w:bottom w:val="nil"/>
            </w:tcBorders>
            <w:noWrap/>
            <w:vAlign w:val="center"/>
            <w:hideMark/>
          </w:tcPr>
          <w:p w14:paraId="21A34915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sz w:val="16"/>
                <w:szCs w:val="16"/>
              </w:rPr>
              <w:t>Tensión [N]</w:t>
            </w:r>
          </w:p>
        </w:tc>
        <w:tc>
          <w:tcPr>
            <w:tcW w:w="336" w:type="dxa"/>
            <w:tcBorders>
              <w:bottom w:val="nil"/>
            </w:tcBorders>
            <w:noWrap/>
            <w:vAlign w:val="center"/>
            <w:hideMark/>
          </w:tcPr>
          <w:p w14:paraId="10375FC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1040" w:type="dxa"/>
            <w:tcBorders>
              <w:bottom w:val="nil"/>
            </w:tcBorders>
            <w:noWrap/>
            <w:vAlign w:val="center"/>
            <w:hideMark/>
          </w:tcPr>
          <w:p w14:paraId="376140A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sz w:val="16"/>
                <w:szCs w:val="16"/>
              </w:rPr>
              <w:t>Tensión [N]</w:t>
            </w:r>
          </w:p>
        </w:tc>
        <w:tc>
          <w:tcPr>
            <w:tcW w:w="222" w:type="dxa"/>
            <w:tcBorders>
              <w:bottom w:val="nil"/>
            </w:tcBorders>
            <w:noWrap/>
            <w:vAlign w:val="center"/>
            <w:hideMark/>
          </w:tcPr>
          <w:p w14:paraId="28F978AB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1040" w:type="dxa"/>
            <w:tcBorders>
              <w:bottom w:val="nil"/>
            </w:tcBorders>
            <w:noWrap/>
            <w:vAlign w:val="center"/>
          </w:tcPr>
          <w:p w14:paraId="05970E9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sz w:val="16"/>
                <w:szCs w:val="16"/>
              </w:rPr>
              <w:t>Tensión [N]</w:t>
            </w:r>
          </w:p>
        </w:tc>
        <w:tc>
          <w:tcPr>
            <w:tcW w:w="336" w:type="dxa"/>
            <w:tcBorders>
              <w:bottom w:val="nil"/>
            </w:tcBorders>
            <w:noWrap/>
            <w:vAlign w:val="center"/>
            <w:hideMark/>
          </w:tcPr>
          <w:p w14:paraId="0F1781DD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1040" w:type="dxa"/>
            <w:tcBorders>
              <w:bottom w:val="nil"/>
            </w:tcBorders>
            <w:noWrap/>
            <w:vAlign w:val="center"/>
          </w:tcPr>
          <w:p w14:paraId="13DDA7F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sz w:val="16"/>
                <w:szCs w:val="16"/>
              </w:rPr>
              <w:t>Tensión [N]</w:t>
            </w:r>
          </w:p>
        </w:tc>
        <w:tc>
          <w:tcPr>
            <w:tcW w:w="222" w:type="dxa"/>
            <w:tcBorders>
              <w:bottom w:val="nil"/>
            </w:tcBorders>
            <w:noWrap/>
            <w:vAlign w:val="center"/>
            <w:hideMark/>
          </w:tcPr>
          <w:p w14:paraId="3980AC4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1040" w:type="dxa"/>
            <w:tcBorders>
              <w:bottom w:val="nil"/>
            </w:tcBorders>
            <w:noWrap/>
            <w:vAlign w:val="center"/>
          </w:tcPr>
          <w:p w14:paraId="185E16EF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sz w:val="16"/>
                <w:szCs w:val="16"/>
              </w:rPr>
              <w:t>Tensión [N]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27AF4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A20861" w:rsidRPr="0012129A" w14:paraId="7424EEFF" w14:textId="77777777" w:rsidTr="00DD07AE">
        <w:trPr>
          <w:trHeight w:val="77"/>
          <w:jc w:val="center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E2B0C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63B3C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B386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F857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FC2A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A6E4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4B6A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065AE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9C0D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6EE7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70B3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641D5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83DB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A20861" w:rsidRPr="0012129A" w14:paraId="5042EBEB" w14:textId="77777777" w:rsidTr="00DD07AE">
        <w:trPr>
          <w:trHeight w:val="299"/>
          <w:jc w:val="center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19217" w14:textId="77777777" w:rsidR="00A20861" w:rsidRPr="0012129A" w:rsidRDefault="00A20861" w:rsidP="00DD07A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E5419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D117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38F3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934E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F3D30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B27E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70ECD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FC3A9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2078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7BDC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85F2C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7F9B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A20861" w:rsidRPr="0012129A" w14:paraId="085FC060" w14:textId="77777777" w:rsidTr="00DD07AE">
        <w:trPr>
          <w:trHeight w:val="299"/>
          <w:jc w:val="center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17070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338E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AC2F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58D44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92AE4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F47B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F2C5F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5F9C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C02C9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3BB6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924D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78F25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B5104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</w:p>
        </w:tc>
      </w:tr>
      <w:tr w:rsidR="00A20861" w:rsidRPr="0012129A" w14:paraId="005773CD" w14:textId="77777777" w:rsidTr="00DD07AE">
        <w:trPr>
          <w:trHeight w:val="331"/>
          <w:jc w:val="center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3E60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BD15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ABEB0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235E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A180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8F18E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797B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46475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EA49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CDE4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8A7E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D4B4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D321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2</w:t>
            </w:r>
          </w:p>
        </w:tc>
      </w:tr>
      <w:tr w:rsidR="00A20861" w:rsidRPr="0012129A" w14:paraId="5699351C" w14:textId="77777777" w:rsidTr="00DD07AE">
        <w:trPr>
          <w:trHeight w:val="299"/>
          <w:jc w:val="center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231F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407A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5A27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6E6E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4274C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4551F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236D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DBE60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D498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ACC6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FADAE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6E37F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25F9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3</w:t>
            </w:r>
          </w:p>
        </w:tc>
      </w:tr>
      <w:tr w:rsidR="00A20861" w:rsidRPr="0012129A" w14:paraId="672C2B5A" w14:textId="77777777" w:rsidTr="00DD07AE">
        <w:trPr>
          <w:trHeight w:val="299"/>
          <w:jc w:val="center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7618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5DA54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59145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2EC3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CE64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A1125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0A7DC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48095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5AFEB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A916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8FDC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B86B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C094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4</w:t>
            </w:r>
          </w:p>
        </w:tc>
      </w:tr>
      <w:tr w:rsidR="00A20861" w:rsidRPr="0012129A" w14:paraId="19CDC3BF" w14:textId="77777777" w:rsidTr="00DD07AE">
        <w:trPr>
          <w:trHeight w:val="299"/>
          <w:jc w:val="center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7F7A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3D6D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50F6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BD4F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570E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8324B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E36D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9EC6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E3A20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8C540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40A1C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49030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C6E3C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5</w:t>
            </w:r>
          </w:p>
        </w:tc>
      </w:tr>
      <w:tr w:rsidR="00A20861" w:rsidRPr="0012129A" w14:paraId="1B83C7B2" w14:textId="77777777" w:rsidTr="00DD07AE">
        <w:trPr>
          <w:trHeight w:val="299"/>
          <w:jc w:val="center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B48F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ABF49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93D0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6B910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6894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C78C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22EEE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F229F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01683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C770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F46C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ADDBD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9844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6</w:t>
            </w:r>
          </w:p>
        </w:tc>
      </w:tr>
      <w:tr w:rsidR="00A20861" w:rsidRPr="0012129A" w14:paraId="33446B5A" w14:textId="77777777" w:rsidTr="00DD07AE">
        <w:trPr>
          <w:trHeight w:val="299"/>
          <w:jc w:val="center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0CAE9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51EEB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FE1C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5894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0378C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FA5A9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34040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4BAD5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0403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C58B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24636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68198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684E0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7</w:t>
            </w:r>
          </w:p>
        </w:tc>
      </w:tr>
      <w:tr w:rsidR="00A20861" w:rsidRPr="0012129A" w14:paraId="47FB13A1" w14:textId="77777777" w:rsidTr="00DD07AE">
        <w:trPr>
          <w:trHeight w:val="299"/>
          <w:jc w:val="center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73DC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9CC3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C3A6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9C5A7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08D0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E4A70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A73D2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9FD8E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1084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66D06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3136A1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981DA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746FD" w14:textId="77777777" w:rsidR="00A20861" w:rsidRPr="0012129A" w:rsidRDefault="00A20861" w:rsidP="00DD07A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2129A">
              <w:rPr>
                <w:rFonts w:ascii="Calibri" w:hAnsi="Calibri" w:cs="Calibri"/>
                <w:b/>
                <w:bCs/>
                <w:sz w:val="16"/>
                <w:szCs w:val="16"/>
              </w:rPr>
              <w:t>8</w:t>
            </w:r>
          </w:p>
        </w:tc>
      </w:tr>
    </w:tbl>
    <w:p w14:paraId="062CD86A" w14:textId="77777777" w:rsidR="00A20861" w:rsidRPr="0012129A" w:rsidRDefault="00A20861" w:rsidP="00A20861">
      <w:pPr>
        <w:spacing w:before="240"/>
        <w:rPr>
          <w:rFonts w:ascii="Calibri" w:hAnsi="Calibri" w:cs="Calibri"/>
          <w:b/>
          <w:color w:val="000000" w:themeColor="text1"/>
          <w:szCs w:val="28"/>
        </w:rPr>
      </w:pPr>
      <w:r w:rsidRPr="0012129A">
        <w:rPr>
          <w:rFonts w:ascii="Calibri" w:hAnsi="Calibri" w:cs="Calibri"/>
          <w:b/>
          <w:color w:val="000000" w:themeColor="text1"/>
          <w:szCs w:val="28"/>
        </w:rPr>
        <w:t>Observaciones:</w:t>
      </w:r>
    </w:p>
    <w:p w14:paraId="027A172A" w14:textId="0CF78A70" w:rsidR="00F32111" w:rsidRPr="00E26371" w:rsidRDefault="00F32111" w:rsidP="00E26371">
      <w:pPr>
        <w:jc w:val="both"/>
        <w:rPr>
          <w:rFonts w:ascii="Calibri" w:hAnsi="Calibri" w:cs="Calibri"/>
          <w:sz w:val="20"/>
          <w:szCs w:val="20"/>
        </w:rPr>
      </w:pPr>
    </w:p>
    <w:sectPr w:rsidR="00F32111" w:rsidRPr="00E26371" w:rsidSect="001212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701" w:right="1610" w:bottom="1276" w:left="1797" w:header="544" w:footer="2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54434" w14:textId="77777777" w:rsidR="00667516" w:rsidRDefault="00667516" w:rsidP="006A0B6E">
      <w:r>
        <w:separator/>
      </w:r>
    </w:p>
  </w:endnote>
  <w:endnote w:type="continuationSeparator" w:id="0">
    <w:p w14:paraId="78D03C89" w14:textId="77777777" w:rsidR="00667516" w:rsidRDefault="00667516" w:rsidP="006A0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FEE7A" w14:textId="77777777" w:rsidR="00806BC6" w:rsidRDefault="00806BC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0459674"/>
      <w:docPartObj>
        <w:docPartGallery w:val="Page Numbers (Bottom of Page)"/>
        <w:docPartUnique/>
      </w:docPartObj>
    </w:sdtPr>
    <w:sdtEndPr>
      <w:rPr>
        <w:rFonts w:ascii="Calibri" w:hAnsi="Calibri" w:cs="Calibri"/>
        <w:sz w:val="20"/>
        <w:szCs w:val="20"/>
      </w:rPr>
    </w:sdtEndPr>
    <w:sdtContent>
      <w:p w14:paraId="68FF5508" w14:textId="77777777" w:rsidR="00806BC6" w:rsidRPr="003F467B" w:rsidRDefault="00806BC6" w:rsidP="007F3EEE">
        <w:pPr>
          <w:pStyle w:val="Piedepgina"/>
          <w:jc w:val="center"/>
          <w:rPr>
            <w:sz w:val="16"/>
            <w:szCs w:val="16"/>
            <w:lang w:val="es-CL"/>
          </w:rPr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71040" behindDoc="0" locked="0" layoutInCell="1" allowOverlap="1" wp14:anchorId="11D968D1" wp14:editId="5C96E7A0">
                  <wp:simplePos x="0" y="0"/>
                  <wp:positionH relativeFrom="margin">
                    <wp:align>left</wp:align>
                  </wp:positionH>
                  <wp:positionV relativeFrom="paragraph">
                    <wp:posOffset>1569</wp:posOffset>
                  </wp:positionV>
                  <wp:extent cx="5564038" cy="0"/>
                  <wp:effectExtent l="0" t="0" r="17780" b="19050"/>
                  <wp:wrapNone/>
                  <wp:docPr id="8" name="Conector recto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 flipV="1">
                            <a:off x="0" y="0"/>
                            <a:ext cx="556403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5B865BD6" id="Conector recto 8" o:spid="_x0000_s1026" style="position:absolute;flip:x y;z-index:2516710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1pt" to="438.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" strokecolor="black [3040]">
                  <w10:wrap anchorx="margin"/>
                </v:line>
              </w:pict>
            </mc:Fallback>
          </mc:AlternateContent>
        </w:r>
        <w:r>
          <w:ptab w:relativeTo="margin" w:alignment="center" w:leader="none"/>
        </w:r>
        <w:r>
          <w:rPr>
            <w:rFonts w:ascii="Calibri" w:hAnsi="Calibri" w:cs="Arial"/>
            <w:sz w:val="16"/>
            <w:szCs w:val="16"/>
            <w:lang w:val="es-CL"/>
          </w:rPr>
          <w:t>Servicios en Accionamiento y C</w:t>
        </w:r>
        <w:r w:rsidRPr="003F467B">
          <w:rPr>
            <w:rFonts w:ascii="Calibri" w:hAnsi="Calibri" w:cs="Arial"/>
            <w:sz w:val="16"/>
            <w:szCs w:val="16"/>
            <w:lang w:val="es-CL"/>
          </w:rPr>
          <w:t xml:space="preserve">ontrol </w:t>
        </w:r>
        <w:r>
          <w:rPr>
            <w:rFonts w:ascii="Calibri" w:hAnsi="Calibri" w:cs="Arial"/>
            <w:sz w:val="16"/>
            <w:szCs w:val="16"/>
            <w:lang w:val="es-CL"/>
          </w:rPr>
          <w:t>A</w:t>
        </w:r>
        <w:r w:rsidRPr="003F467B">
          <w:rPr>
            <w:rFonts w:ascii="Calibri" w:hAnsi="Calibri" w:cs="Arial"/>
            <w:sz w:val="16"/>
            <w:szCs w:val="16"/>
            <w:lang w:val="es-CL"/>
          </w:rPr>
          <w:t xml:space="preserve">utomático </w:t>
        </w:r>
        <w:proofErr w:type="spellStart"/>
        <w:r w:rsidRPr="003F467B">
          <w:rPr>
            <w:rFonts w:ascii="Calibri" w:hAnsi="Calibri" w:cs="Arial"/>
            <w:sz w:val="16"/>
            <w:szCs w:val="16"/>
            <w:lang w:val="es-CL"/>
          </w:rPr>
          <w:t>SpA</w:t>
        </w:r>
        <w:proofErr w:type="spellEnd"/>
        <w:r w:rsidRPr="003F467B">
          <w:rPr>
            <w:rFonts w:ascii="Calibri" w:hAnsi="Calibri" w:cs="Arial"/>
            <w:sz w:val="16"/>
            <w:szCs w:val="16"/>
            <w:lang w:val="es-CL"/>
          </w:rPr>
          <w:t>. RUT 76.845.043-9 Av. Pdte. Kennedy Lateral 7900, Oficina 502, Vitacura, Santiago, Chile. Teléfono +569 23266267</w:t>
        </w:r>
      </w:p>
      <w:p w14:paraId="266E104A" w14:textId="77777777" w:rsidR="00806BC6" w:rsidRPr="007F3EEE" w:rsidRDefault="00806BC6">
        <w:pPr>
          <w:pStyle w:val="Piedepgina"/>
          <w:jc w:val="right"/>
          <w:rPr>
            <w:rFonts w:ascii="Calibri" w:hAnsi="Calibri" w:cs="Calibri"/>
            <w:sz w:val="20"/>
            <w:szCs w:val="20"/>
          </w:rPr>
        </w:pPr>
        <w:r w:rsidRPr="007F3EEE">
          <w:rPr>
            <w:rFonts w:ascii="Calibri" w:hAnsi="Calibri" w:cs="Calibri"/>
            <w:sz w:val="18"/>
            <w:szCs w:val="18"/>
          </w:rPr>
          <w:fldChar w:fldCharType="begin"/>
        </w:r>
        <w:r w:rsidRPr="007F3EEE">
          <w:rPr>
            <w:rFonts w:ascii="Calibri" w:hAnsi="Calibri" w:cs="Calibri"/>
            <w:sz w:val="18"/>
            <w:szCs w:val="18"/>
          </w:rPr>
          <w:instrText>PAGE   \* MERGEFORMAT</w:instrText>
        </w:r>
        <w:r w:rsidRPr="007F3EEE">
          <w:rPr>
            <w:rFonts w:ascii="Calibri" w:hAnsi="Calibri" w:cs="Calibri"/>
            <w:sz w:val="18"/>
            <w:szCs w:val="18"/>
          </w:rPr>
          <w:fldChar w:fldCharType="separate"/>
        </w:r>
        <w:r>
          <w:rPr>
            <w:rFonts w:ascii="Calibri" w:hAnsi="Calibri" w:cs="Calibri"/>
            <w:noProof/>
            <w:sz w:val="18"/>
            <w:szCs w:val="18"/>
          </w:rPr>
          <w:t>10</w:t>
        </w:r>
        <w:r w:rsidRPr="007F3EEE">
          <w:rPr>
            <w:rFonts w:ascii="Calibri" w:hAnsi="Calibri" w:cs="Calibri"/>
            <w:sz w:val="18"/>
            <w:szCs w:val="18"/>
          </w:rPr>
          <w:fldChar w:fldCharType="end"/>
        </w:r>
      </w:p>
    </w:sdtContent>
  </w:sdt>
  <w:p w14:paraId="6773AE70" w14:textId="77777777" w:rsidR="00806BC6" w:rsidRDefault="00806BC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90A1A" w14:textId="77777777" w:rsidR="00806BC6" w:rsidRDefault="00806BC6">
    <w:pPr>
      <w:pStyle w:val="Piedepgina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87700" w14:textId="77777777" w:rsidR="00667516" w:rsidRDefault="00667516" w:rsidP="006A0B6E">
      <w:r>
        <w:separator/>
      </w:r>
    </w:p>
  </w:footnote>
  <w:footnote w:type="continuationSeparator" w:id="0">
    <w:p w14:paraId="1B3485A6" w14:textId="77777777" w:rsidR="00667516" w:rsidRDefault="00667516" w:rsidP="006A0B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F7B4" w14:textId="77777777" w:rsidR="00806BC6" w:rsidRDefault="00000000">
    <w:pPr>
      <w:pStyle w:val="Encabezado"/>
    </w:pPr>
    <w:r>
      <w:rPr>
        <w:noProof/>
        <w:lang w:val="es-CL" w:eastAsia="es-CL"/>
      </w:rPr>
      <w:pict w14:anchorId="2B43AF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84110" o:spid="_x0000_s1027" type="#_x0000_t75" alt="" style="position:absolute;margin-left:0;margin-top:0;width:441.6pt;height:596.7pt;z-index:-2516433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-ayca 70grados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931" w:type="dxa"/>
      <w:tblBorders>
        <w:top w:val="none" w:sz="0" w:space="0" w:color="auto"/>
        <w:left w:val="none" w:sz="0" w:space="0" w:color="auto"/>
        <w:bottom w:val="single" w:sz="8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1"/>
      <w:gridCol w:w="4520"/>
    </w:tblGrid>
    <w:tr w:rsidR="00806BC6" w14:paraId="190A52BF" w14:textId="77777777" w:rsidTr="000E6254">
      <w:trPr>
        <w:trHeight w:val="998"/>
      </w:trPr>
      <w:tc>
        <w:tcPr>
          <w:tcW w:w="4411" w:type="dxa"/>
          <w:vAlign w:val="bottom"/>
        </w:tcPr>
        <w:p w14:paraId="35B37717" w14:textId="77777777" w:rsidR="00806BC6" w:rsidRDefault="00806BC6" w:rsidP="009154EC">
          <w:pPr>
            <w:pStyle w:val="Encabezado"/>
            <w:ind w:right="-193"/>
          </w:pPr>
          <w:r>
            <w:rPr>
              <w:noProof/>
              <w:lang w:val="en-US"/>
            </w:rPr>
            <w:drawing>
              <wp:inline distT="0" distB="0" distL="0" distR="0" wp14:anchorId="24A4A80A" wp14:editId="5BCF42AD">
                <wp:extent cx="1881261" cy="548640"/>
                <wp:effectExtent l="0" t="0" r="5080" b="3810"/>
                <wp:docPr id="51" name="Imagen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logo-ayca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1002" cy="568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0" w:type="dxa"/>
          <w:vAlign w:val="bottom"/>
        </w:tcPr>
        <w:p w14:paraId="40EC6D6B" w14:textId="77777777" w:rsidR="00806BC6" w:rsidRDefault="00806BC6" w:rsidP="009154EC">
          <w:pPr>
            <w:pStyle w:val="Encabezado"/>
            <w:ind w:right="35"/>
            <w:jc w:val="right"/>
            <w:rPr>
              <w:rFonts w:ascii="Calibri" w:hAnsi="Calibri" w:cs="Calibri"/>
              <w:noProof/>
              <w:sz w:val="20"/>
              <w:szCs w:val="20"/>
              <w:lang w:val="es-CL"/>
            </w:rPr>
          </w:pPr>
          <w:r w:rsidRPr="00FB6F79">
            <w:rPr>
              <w:rFonts w:ascii="Calibri" w:hAnsi="Calibri" w:cs="Calibri"/>
              <w:noProof/>
              <w:sz w:val="20"/>
              <w:szCs w:val="20"/>
              <w:lang w:val="es-CL"/>
            </w:rPr>
            <w:t>Codigo: PT-100</w:t>
          </w:r>
          <w:r>
            <w:rPr>
              <w:rFonts w:ascii="Calibri" w:hAnsi="Calibri" w:cs="Calibri"/>
              <w:noProof/>
              <w:sz w:val="20"/>
              <w:szCs w:val="20"/>
              <w:lang w:val="es-CL"/>
            </w:rPr>
            <w:t>2</w:t>
          </w:r>
        </w:p>
        <w:p w14:paraId="492E8753" w14:textId="77777777" w:rsidR="00806BC6" w:rsidRDefault="00806BC6" w:rsidP="009154EC">
          <w:pPr>
            <w:pStyle w:val="Encabezado"/>
            <w:ind w:right="35"/>
            <w:jc w:val="right"/>
          </w:pPr>
          <w:r w:rsidRPr="00FB6F79">
            <w:rPr>
              <w:rFonts w:ascii="Calibri" w:hAnsi="Calibri" w:cs="Calibri"/>
              <w:noProof/>
              <w:sz w:val="20"/>
              <w:szCs w:val="20"/>
              <w:lang w:val="es-CL"/>
            </w:rPr>
            <w:t xml:space="preserve">Revisíon: </w:t>
          </w:r>
          <w:r>
            <w:rPr>
              <w:rFonts w:ascii="Calibri" w:hAnsi="Calibri" w:cs="Calibri"/>
              <w:noProof/>
              <w:sz w:val="20"/>
              <w:szCs w:val="20"/>
              <w:lang w:val="es-CL"/>
            </w:rPr>
            <w:t>1</w:t>
          </w:r>
        </w:p>
      </w:tc>
    </w:tr>
  </w:tbl>
  <w:p w14:paraId="3C1529D3" w14:textId="77777777" w:rsidR="00806BC6" w:rsidRPr="0012129A" w:rsidRDefault="00000000" w:rsidP="009154EC">
    <w:pPr>
      <w:pStyle w:val="Encabezado"/>
      <w:ind w:right="-193"/>
      <w:rPr>
        <w:sz w:val="12"/>
      </w:rPr>
    </w:pPr>
    <w:r>
      <w:rPr>
        <w:noProof/>
        <w:sz w:val="12"/>
        <w:lang w:val="es-CL" w:eastAsia="es-CL"/>
      </w:rPr>
      <w:pict w14:anchorId="5148DD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84111" o:spid="_x0000_s1026" type="#_x0000_t75" alt="" style="position:absolute;margin-left:0;margin-top:0;width:441.6pt;height:596.7pt;z-index:-2516423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-ayca 70grados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89"/>
      <w:gridCol w:w="6136"/>
    </w:tblGrid>
    <w:tr w:rsidR="00806BC6" w14:paraId="1A53771B" w14:textId="77777777" w:rsidTr="009154EC">
      <w:trPr>
        <w:trHeight w:val="851"/>
      </w:trPr>
      <w:tc>
        <w:tcPr>
          <w:tcW w:w="2689" w:type="dxa"/>
          <w:vAlign w:val="bottom"/>
        </w:tcPr>
        <w:p w14:paraId="50E985CE" w14:textId="77777777" w:rsidR="00806BC6" w:rsidRDefault="00806BC6" w:rsidP="009154EC">
          <w:pPr>
            <w:pStyle w:val="Encabezado"/>
            <w:spacing w:line="276" w:lineRule="auto"/>
            <w:rPr>
              <w:noProof/>
              <w:lang w:val="es-CL"/>
            </w:rPr>
          </w:pPr>
          <w:r>
            <w:rPr>
              <w:noProof/>
              <w:lang w:val="en-US"/>
            </w:rPr>
            <w:drawing>
              <wp:inline distT="0" distB="0" distL="0" distR="0" wp14:anchorId="2440CCD4" wp14:editId="64FEA37A">
                <wp:extent cx="1404519" cy="409671"/>
                <wp:effectExtent l="0" t="0" r="5715" b="0"/>
                <wp:docPr id="52" name="Imagen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ayca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1433" cy="4262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6" w:type="dxa"/>
          <w:vAlign w:val="bottom"/>
        </w:tcPr>
        <w:p w14:paraId="29BF15BD" w14:textId="77777777" w:rsidR="00806BC6" w:rsidRDefault="00806BC6" w:rsidP="009154EC">
          <w:pPr>
            <w:pStyle w:val="Encabezado"/>
            <w:spacing w:line="276" w:lineRule="auto"/>
            <w:jc w:val="right"/>
            <w:rPr>
              <w:rFonts w:ascii="Calibri" w:hAnsi="Calibri" w:cs="Calibri"/>
              <w:noProof/>
              <w:sz w:val="20"/>
              <w:szCs w:val="20"/>
              <w:lang w:val="es-CL"/>
            </w:rPr>
          </w:pPr>
          <w:r w:rsidRPr="00FB6F79">
            <w:rPr>
              <w:rFonts w:ascii="Calibri" w:hAnsi="Calibri" w:cs="Calibri"/>
              <w:noProof/>
              <w:sz w:val="20"/>
              <w:szCs w:val="20"/>
              <w:lang w:val="es-CL"/>
            </w:rPr>
            <w:t>Codigo: PT-1002</w:t>
          </w:r>
        </w:p>
        <w:p w14:paraId="22B1CEB3" w14:textId="77777777" w:rsidR="00806BC6" w:rsidRPr="009154EC" w:rsidRDefault="00806BC6" w:rsidP="009154EC">
          <w:pPr>
            <w:pStyle w:val="Encabezado"/>
            <w:spacing w:line="276" w:lineRule="auto"/>
            <w:jc w:val="right"/>
            <w:rPr>
              <w:rFonts w:ascii="Calibri" w:hAnsi="Calibri" w:cs="Calibri"/>
              <w:noProof/>
              <w:sz w:val="20"/>
              <w:szCs w:val="20"/>
              <w:lang w:val="es-CL"/>
            </w:rPr>
          </w:pPr>
          <w:r w:rsidRPr="00FB6F79">
            <w:rPr>
              <w:rFonts w:ascii="Calibri" w:hAnsi="Calibri" w:cs="Calibri"/>
              <w:noProof/>
              <w:sz w:val="20"/>
              <w:szCs w:val="20"/>
              <w:lang w:val="es-CL"/>
            </w:rPr>
            <w:t>Revisíon:</w:t>
          </w:r>
          <w:r>
            <w:rPr>
              <w:rFonts w:ascii="Calibri" w:hAnsi="Calibri" w:cs="Calibri"/>
              <w:noProof/>
              <w:sz w:val="20"/>
              <w:szCs w:val="20"/>
              <w:lang w:val="es-CL"/>
            </w:rPr>
            <w:t xml:space="preserve"> 1</w:t>
          </w:r>
        </w:p>
      </w:tc>
    </w:tr>
  </w:tbl>
  <w:p w14:paraId="0F0D04A1" w14:textId="77777777" w:rsidR="00806BC6" w:rsidRPr="00FB6F79" w:rsidRDefault="00000000" w:rsidP="00FB6F79">
    <w:pPr>
      <w:pStyle w:val="Encabezado"/>
      <w:rPr>
        <w:rFonts w:ascii="Calibri" w:hAnsi="Calibri" w:cs="Calibri"/>
        <w:sz w:val="20"/>
        <w:szCs w:val="20"/>
        <w:lang w:val="es-CL"/>
      </w:rPr>
    </w:pPr>
    <w:r>
      <w:rPr>
        <w:rFonts w:ascii="Calibri" w:hAnsi="Calibri" w:cs="Calibri"/>
        <w:noProof/>
        <w:sz w:val="20"/>
        <w:szCs w:val="20"/>
        <w:lang w:val="es-CL" w:eastAsia="es-CL"/>
      </w:rPr>
      <w:pict w14:anchorId="503D3E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84109" o:spid="_x0000_s1025" type="#_x0000_t75" alt="" style="position:absolute;margin-left:0;margin-top:0;width:441.6pt;height:596.7pt;z-index:-2516444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-ayca 70grados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1A2"/>
    <w:multiLevelType w:val="hybridMultilevel"/>
    <w:tmpl w:val="4C1E69A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27072"/>
    <w:multiLevelType w:val="hybridMultilevel"/>
    <w:tmpl w:val="607CD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56093"/>
    <w:multiLevelType w:val="multilevel"/>
    <w:tmpl w:val="9C2A9C2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FED5823"/>
    <w:multiLevelType w:val="hybridMultilevel"/>
    <w:tmpl w:val="BB788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3028F"/>
    <w:multiLevelType w:val="multilevel"/>
    <w:tmpl w:val="0409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703731A"/>
    <w:multiLevelType w:val="multilevel"/>
    <w:tmpl w:val="FF145EBC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63C0704"/>
    <w:multiLevelType w:val="multilevel"/>
    <w:tmpl w:val="D40681B0"/>
    <w:lvl w:ilvl="0">
      <w:start w:val="1"/>
      <w:numFmt w:val="bullet"/>
      <w:pStyle w:val="Prrafodelista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color w:val="3E8853" w:themeColor="accent5"/>
      </w:rPr>
    </w:lvl>
    <w:lvl w:ilvl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</w:abstractNum>
  <w:abstractNum w:abstractNumId="7" w15:restartNumberingAfterBreak="0">
    <w:nsid w:val="5F8C4DA4"/>
    <w:multiLevelType w:val="multilevel"/>
    <w:tmpl w:val="900ECAD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70F07BF"/>
    <w:multiLevelType w:val="multilevel"/>
    <w:tmpl w:val="9C2A9C2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477189323">
    <w:abstractNumId w:val="6"/>
  </w:num>
  <w:num w:numId="2" w16cid:durableId="401874867">
    <w:abstractNumId w:val="3"/>
  </w:num>
  <w:num w:numId="3" w16cid:durableId="580456743">
    <w:abstractNumId w:val="7"/>
  </w:num>
  <w:num w:numId="4" w16cid:durableId="1148127768">
    <w:abstractNumId w:val="1"/>
  </w:num>
  <w:num w:numId="5" w16cid:durableId="86200035">
    <w:abstractNumId w:val="0"/>
  </w:num>
  <w:num w:numId="6" w16cid:durableId="533006262">
    <w:abstractNumId w:val="5"/>
  </w:num>
  <w:num w:numId="7" w16cid:durableId="413362868">
    <w:abstractNumId w:val="8"/>
  </w:num>
  <w:num w:numId="8" w16cid:durableId="281346614">
    <w:abstractNumId w:val="2"/>
  </w:num>
  <w:num w:numId="9" w16cid:durableId="762528896">
    <w:abstractNumId w:val="4"/>
  </w:num>
  <w:num w:numId="10" w16cid:durableId="20417335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ocumentProtection w:edit="readOnly" w:formatting="1" w:enforcement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E0D"/>
    <w:rsid w:val="00002BD9"/>
    <w:rsid w:val="00010876"/>
    <w:rsid w:val="000156D6"/>
    <w:rsid w:val="0002678A"/>
    <w:rsid w:val="00032122"/>
    <w:rsid w:val="0006732A"/>
    <w:rsid w:val="00074B15"/>
    <w:rsid w:val="00074EE4"/>
    <w:rsid w:val="0009453E"/>
    <w:rsid w:val="000A677A"/>
    <w:rsid w:val="000C2FE2"/>
    <w:rsid w:val="000C6300"/>
    <w:rsid w:val="000D0FCD"/>
    <w:rsid w:val="000E4FAE"/>
    <w:rsid w:val="000E6254"/>
    <w:rsid w:val="000E7034"/>
    <w:rsid w:val="000F24FA"/>
    <w:rsid w:val="0010308D"/>
    <w:rsid w:val="00114474"/>
    <w:rsid w:val="0012129A"/>
    <w:rsid w:val="00153D17"/>
    <w:rsid w:val="00165527"/>
    <w:rsid w:val="00166317"/>
    <w:rsid w:val="001718FB"/>
    <w:rsid w:val="001819EE"/>
    <w:rsid w:val="001837AA"/>
    <w:rsid w:val="00183E80"/>
    <w:rsid w:val="001909A7"/>
    <w:rsid w:val="00190AA3"/>
    <w:rsid w:val="001A5083"/>
    <w:rsid w:val="001C04CD"/>
    <w:rsid w:val="001D04AE"/>
    <w:rsid w:val="001D097A"/>
    <w:rsid w:val="001E02F6"/>
    <w:rsid w:val="001E1ED9"/>
    <w:rsid w:val="001F3D12"/>
    <w:rsid w:val="0020795D"/>
    <w:rsid w:val="002102FA"/>
    <w:rsid w:val="00221CC1"/>
    <w:rsid w:val="0022392E"/>
    <w:rsid w:val="00232BD4"/>
    <w:rsid w:val="00267FEC"/>
    <w:rsid w:val="002765DE"/>
    <w:rsid w:val="002903D5"/>
    <w:rsid w:val="0029644B"/>
    <w:rsid w:val="002A3D07"/>
    <w:rsid w:val="002A7F71"/>
    <w:rsid w:val="002B04C3"/>
    <w:rsid w:val="002D069A"/>
    <w:rsid w:val="002D1C40"/>
    <w:rsid w:val="002D3976"/>
    <w:rsid w:val="002E2DA1"/>
    <w:rsid w:val="002F1045"/>
    <w:rsid w:val="002F12E0"/>
    <w:rsid w:val="002F7853"/>
    <w:rsid w:val="002F7B3F"/>
    <w:rsid w:val="002F7E28"/>
    <w:rsid w:val="0030744F"/>
    <w:rsid w:val="003334CD"/>
    <w:rsid w:val="003500C5"/>
    <w:rsid w:val="0035539F"/>
    <w:rsid w:val="003618AE"/>
    <w:rsid w:val="003633BF"/>
    <w:rsid w:val="00363DDD"/>
    <w:rsid w:val="003672F6"/>
    <w:rsid w:val="00370AB7"/>
    <w:rsid w:val="00381402"/>
    <w:rsid w:val="00383298"/>
    <w:rsid w:val="0039599D"/>
    <w:rsid w:val="003D61F7"/>
    <w:rsid w:val="003F76AF"/>
    <w:rsid w:val="00402F4F"/>
    <w:rsid w:val="00430F65"/>
    <w:rsid w:val="004328DA"/>
    <w:rsid w:val="00434C6E"/>
    <w:rsid w:val="00442919"/>
    <w:rsid w:val="00445F89"/>
    <w:rsid w:val="00446B01"/>
    <w:rsid w:val="004474DB"/>
    <w:rsid w:val="00461630"/>
    <w:rsid w:val="00462AF2"/>
    <w:rsid w:val="00465301"/>
    <w:rsid w:val="00490BBC"/>
    <w:rsid w:val="004B4C42"/>
    <w:rsid w:val="004B751B"/>
    <w:rsid w:val="004C522B"/>
    <w:rsid w:val="004D26DD"/>
    <w:rsid w:val="004D7514"/>
    <w:rsid w:val="004E38D3"/>
    <w:rsid w:val="004E3986"/>
    <w:rsid w:val="004F555D"/>
    <w:rsid w:val="00501C71"/>
    <w:rsid w:val="00504EC3"/>
    <w:rsid w:val="00515B81"/>
    <w:rsid w:val="00525080"/>
    <w:rsid w:val="005257DF"/>
    <w:rsid w:val="005273BA"/>
    <w:rsid w:val="00536D48"/>
    <w:rsid w:val="00547F29"/>
    <w:rsid w:val="00565E0D"/>
    <w:rsid w:val="00581625"/>
    <w:rsid w:val="0059622C"/>
    <w:rsid w:val="005A6A64"/>
    <w:rsid w:val="005B50DB"/>
    <w:rsid w:val="005B5B6D"/>
    <w:rsid w:val="005C1593"/>
    <w:rsid w:val="005D3AD0"/>
    <w:rsid w:val="005F1D4B"/>
    <w:rsid w:val="005F34B3"/>
    <w:rsid w:val="005F38A4"/>
    <w:rsid w:val="005F71E0"/>
    <w:rsid w:val="005F731A"/>
    <w:rsid w:val="00610CD6"/>
    <w:rsid w:val="0062307D"/>
    <w:rsid w:val="00644234"/>
    <w:rsid w:val="006462B1"/>
    <w:rsid w:val="006625FC"/>
    <w:rsid w:val="00664262"/>
    <w:rsid w:val="006651C6"/>
    <w:rsid w:val="00667516"/>
    <w:rsid w:val="006713BD"/>
    <w:rsid w:val="00677DFC"/>
    <w:rsid w:val="006808FB"/>
    <w:rsid w:val="00683AD8"/>
    <w:rsid w:val="006861D3"/>
    <w:rsid w:val="00696B42"/>
    <w:rsid w:val="006A0B6E"/>
    <w:rsid w:val="006A33BC"/>
    <w:rsid w:val="006A788A"/>
    <w:rsid w:val="006B2257"/>
    <w:rsid w:val="006C60F1"/>
    <w:rsid w:val="006E2D31"/>
    <w:rsid w:val="006E6FD9"/>
    <w:rsid w:val="006F1F17"/>
    <w:rsid w:val="006F6F12"/>
    <w:rsid w:val="00703D67"/>
    <w:rsid w:val="00707842"/>
    <w:rsid w:val="00715A0A"/>
    <w:rsid w:val="00720141"/>
    <w:rsid w:val="00723BE2"/>
    <w:rsid w:val="00726BBF"/>
    <w:rsid w:val="00727443"/>
    <w:rsid w:val="007322AE"/>
    <w:rsid w:val="00732F39"/>
    <w:rsid w:val="00743E01"/>
    <w:rsid w:val="007453F1"/>
    <w:rsid w:val="00755BAE"/>
    <w:rsid w:val="007565BD"/>
    <w:rsid w:val="007720DC"/>
    <w:rsid w:val="00785E04"/>
    <w:rsid w:val="007A3694"/>
    <w:rsid w:val="007B6341"/>
    <w:rsid w:val="007C62C3"/>
    <w:rsid w:val="007D2723"/>
    <w:rsid w:val="007E5431"/>
    <w:rsid w:val="007E7DF9"/>
    <w:rsid w:val="007F3EEE"/>
    <w:rsid w:val="0080503A"/>
    <w:rsid w:val="00806054"/>
    <w:rsid w:val="00806BC6"/>
    <w:rsid w:val="00810A0E"/>
    <w:rsid w:val="00813CA4"/>
    <w:rsid w:val="00823D7B"/>
    <w:rsid w:val="008270D3"/>
    <w:rsid w:val="0082777D"/>
    <w:rsid w:val="008369B9"/>
    <w:rsid w:val="008378CC"/>
    <w:rsid w:val="00843EA3"/>
    <w:rsid w:val="00847218"/>
    <w:rsid w:val="00852AC5"/>
    <w:rsid w:val="00854FA2"/>
    <w:rsid w:val="008555D8"/>
    <w:rsid w:val="0086638E"/>
    <w:rsid w:val="0088039D"/>
    <w:rsid w:val="00887863"/>
    <w:rsid w:val="008903D3"/>
    <w:rsid w:val="008A116E"/>
    <w:rsid w:val="008A2DD2"/>
    <w:rsid w:val="008A5065"/>
    <w:rsid w:val="008A57B5"/>
    <w:rsid w:val="008B0C98"/>
    <w:rsid w:val="008B170D"/>
    <w:rsid w:val="008B3DDA"/>
    <w:rsid w:val="008C020A"/>
    <w:rsid w:val="008C1EF6"/>
    <w:rsid w:val="008C2F93"/>
    <w:rsid w:val="008C3610"/>
    <w:rsid w:val="008C3BC9"/>
    <w:rsid w:val="008D0C78"/>
    <w:rsid w:val="008D4225"/>
    <w:rsid w:val="008E23DB"/>
    <w:rsid w:val="008E2B0D"/>
    <w:rsid w:val="009154EC"/>
    <w:rsid w:val="009241DD"/>
    <w:rsid w:val="009332EF"/>
    <w:rsid w:val="0093497B"/>
    <w:rsid w:val="0094462D"/>
    <w:rsid w:val="00950DCC"/>
    <w:rsid w:val="00952B4B"/>
    <w:rsid w:val="0097126B"/>
    <w:rsid w:val="00972305"/>
    <w:rsid w:val="0097702B"/>
    <w:rsid w:val="0098407B"/>
    <w:rsid w:val="0098522F"/>
    <w:rsid w:val="009A66D8"/>
    <w:rsid w:val="009C067E"/>
    <w:rsid w:val="009D3650"/>
    <w:rsid w:val="009D717A"/>
    <w:rsid w:val="00A025B3"/>
    <w:rsid w:val="00A02C63"/>
    <w:rsid w:val="00A03DA3"/>
    <w:rsid w:val="00A0597E"/>
    <w:rsid w:val="00A20861"/>
    <w:rsid w:val="00A22CD4"/>
    <w:rsid w:val="00A41E6D"/>
    <w:rsid w:val="00A44734"/>
    <w:rsid w:val="00A5541E"/>
    <w:rsid w:val="00A60CE5"/>
    <w:rsid w:val="00A6245C"/>
    <w:rsid w:val="00A64188"/>
    <w:rsid w:val="00A660DB"/>
    <w:rsid w:val="00A71AF0"/>
    <w:rsid w:val="00A82E0C"/>
    <w:rsid w:val="00A846D0"/>
    <w:rsid w:val="00A86C57"/>
    <w:rsid w:val="00A90409"/>
    <w:rsid w:val="00AC1231"/>
    <w:rsid w:val="00AC76C5"/>
    <w:rsid w:val="00AD3B3D"/>
    <w:rsid w:val="00AD4599"/>
    <w:rsid w:val="00AE2B8A"/>
    <w:rsid w:val="00B037F9"/>
    <w:rsid w:val="00B05871"/>
    <w:rsid w:val="00B07922"/>
    <w:rsid w:val="00B127D0"/>
    <w:rsid w:val="00B13EFB"/>
    <w:rsid w:val="00B14EFB"/>
    <w:rsid w:val="00B336C7"/>
    <w:rsid w:val="00B337D7"/>
    <w:rsid w:val="00B340AF"/>
    <w:rsid w:val="00B34194"/>
    <w:rsid w:val="00B50FE9"/>
    <w:rsid w:val="00B516B0"/>
    <w:rsid w:val="00B516E1"/>
    <w:rsid w:val="00B55472"/>
    <w:rsid w:val="00B6311C"/>
    <w:rsid w:val="00B6514A"/>
    <w:rsid w:val="00B66693"/>
    <w:rsid w:val="00B67D6F"/>
    <w:rsid w:val="00BA09C3"/>
    <w:rsid w:val="00BA5AC5"/>
    <w:rsid w:val="00BB2EE1"/>
    <w:rsid w:val="00BB5FF6"/>
    <w:rsid w:val="00BD4BB8"/>
    <w:rsid w:val="00BD5574"/>
    <w:rsid w:val="00BE0CBB"/>
    <w:rsid w:val="00BE3A96"/>
    <w:rsid w:val="00BF2B33"/>
    <w:rsid w:val="00BF3193"/>
    <w:rsid w:val="00C17D3B"/>
    <w:rsid w:val="00C3461A"/>
    <w:rsid w:val="00C35C00"/>
    <w:rsid w:val="00C3775E"/>
    <w:rsid w:val="00C37782"/>
    <w:rsid w:val="00C37BDA"/>
    <w:rsid w:val="00C4329A"/>
    <w:rsid w:val="00C45459"/>
    <w:rsid w:val="00C47922"/>
    <w:rsid w:val="00C52E24"/>
    <w:rsid w:val="00C54B86"/>
    <w:rsid w:val="00C61E66"/>
    <w:rsid w:val="00C721A9"/>
    <w:rsid w:val="00C77576"/>
    <w:rsid w:val="00C77AA9"/>
    <w:rsid w:val="00C8275D"/>
    <w:rsid w:val="00C92D34"/>
    <w:rsid w:val="00CA0FFA"/>
    <w:rsid w:val="00CA260E"/>
    <w:rsid w:val="00CA4480"/>
    <w:rsid w:val="00CB2F1F"/>
    <w:rsid w:val="00CC5D93"/>
    <w:rsid w:val="00CD5704"/>
    <w:rsid w:val="00CD6389"/>
    <w:rsid w:val="00CE2803"/>
    <w:rsid w:val="00D11BD7"/>
    <w:rsid w:val="00D13A9B"/>
    <w:rsid w:val="00D16B3E"/>
    <w:rsid w:val="00D34D43"/>
    <w:rsid w:val="00D545D1"/>
    <w:rsid w:val="00D57FEE"/>
    <w:rsid w:val="00D6345D"/>
    <w:rsid w:val="00D714D7"/>
    <w:rsid w:val="00D80703"/>
    <w:rsid w:val="00D951D7"/>
    <w:rsid w:val="00DA1402"/>
    <w:rsid w:val="00DC220F"/>
    <w:rsid w:val="00DC76D6"/>
    <w:rsid w:val="00DD35A8"/>
    <w:rsid w:val="00DD42F6"/>
    <w:rsid w:val="00DD5CC5"/>
    <w:rsid w:val="00DD7552"/>
    <w:rsid w:val="00E07E41"/>
    <w:rsid w:val="00E137D3"/>
    <w:rsid w:val="00E17EB4"/>
    <w:rsid w:val="00E24600"/>
    <w:rsid w:val="00E261B4"/>
    <w:rsid w:val="00E26371"/>
    <w:rsid w:val="00E35FB7"/>
    <w:rsid w:val="00E44307"/>
    <w:rsid w:val="00E60197"/>
    <w:rsid w:val="00E611F3"/>
    <w:rsid w:val="00E64EEF"/>
    <w:rsid w:val="00E7791B"/>
    <w:rsid w:val="00EA0390"/>
    <w:rsid w:val="00EB0CDD"/>
    <w:rsid w:val="00EC32DA"/>
    <w:rsid w:val="00EC4EA8"/>
    <w:rsid w:val="00ED0D84"/>
    <w:rsid w:val="00EE4EF4"/>
    <w:rsid w:val="00F01931"/>
    <w:rsid w:val="00F0496C"/>
    <w:rsid w:val="00F13043"/>
    <w:rsid w:val="00F25D3F"/>
    <w:rsid w:val="00F32111"/>
    <w:rsid w:val="00F33306"/>
    <w:rsid w:val="00F37FE5"/>
    <w:rsid w:val="00F40BF1"/>
    <w:rsid w:val="00F51FA9"/>
    <w:rsid w:val="00F60DEB"/>
    <w:rsid w:val="00F71446"/>
    <w:rsid w:val="00F77940"/>
    <w:rsid w:val="00F80689"/>
    <w:rsid w:val="00F810E2"/>
    <w:rsid w:val="00F83C12"/>
    <w:rsid w:val="00F84D71"/>
    <w:rsid w:val="00FB087B"/>
    <w:rsid w:val="00FB5CB4"/>
    <w:rsid w:val="00FB6F79"/>
    <w:rsid w:val="00FC239D"/>
    <w:rsid w:val="00FC77EC"/>
    <w:rsid w:val="00FD2D35"/>
    <w:rsid w:val="00FD6786"/>
    <w:rsid w:val="00FF3FB4"/>
    <w:rsid w:val="00FF4084"/>
    <w:rsid w:val="00FF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A13A9E"/>
  <w15:docId w15:val="{CBB159A0-6DA6-494C-9787-70F6A85F0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0" w:unhideWhenUsed="1" w:qFormat="1"/>
    <w:lsdException w:name="Emphasis" w:semiHidden="1" w:uiPriority="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DD2"/>
    <w:rPr>
      <w:rFonts w:asciiTheme="minorHAnsi" w:hAnsiTheme="min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726BBF"/>
    <w:pPr>
      <w:numPr>
        <w:numId w:val="9"/>
      </w:numPr>
      <w:outlineLvl w:val="0"/>
    </w:pPr>
    <w:rPr>
      <w:rFonts w:ascii="Calibri" w:hAnsi="Calibri" w:cs="Calibri"/>
      <w:b/>
      <w:sz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12129A"/>
    <w:pPr>
      <w:keepNext/>
      <w:numPr>
        <w:ilvl w:val="1"/>
        <w:numId w:val="9"/>
      </w:numPr>
      <w:spacing w:before="120" w:after="120"/>
      <w:ind w:left="578" w:hanging="578"/>
      <w:outlineLvl w:val="1"/>
    </w:pPr>
    <w:rPr>
      <w:rFonts w:ascii="Calibri" w:hAnsi="Calibri" w:cs="Arial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6D6"/>
    <w:pPr>
      <w:keepNext/>
      <w:numPr>
        <w:ilvl w:val="2"/>
        <w:numId w:val="9"/>
      </w:numPr>
      <w:spacing w:before="240" w:after="60"/>
      <w:outlineLvl w:val="2"/>
    </w:pPr>
    <w:rPr>
      <w:rFonts w:ascii="Arial" w:hAnsi="Arial" w:cs="Arial"/>
      <w:b/>
      <w:bCs/>
      <w:color w:val="000080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71E0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1481A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71E0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1481A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B3D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B3D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B3D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B3D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462AF2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721A9"/>
    <w:rPr>
      <w:color w:val="0000FF"/>
      <w:u w:val="single"/>
    </w:rPr>
  </w:style>
  <w:style w:type="paragraph" w:styleId="Ttulo">
    <w:name w:val="Title"/>
    <w:basedOn w:val="Normal"/>
    <w:link w:val="TtuloCar"/>
    <w:uiPriority w:val="10"/>
    <w:unhideWhenUsed/>
    <w:qFormat/>
    <w:rsid w:val="00823D7B"/>
    <w:pPr>
      <w:spacing w:before="240"/>
      <w:contextualSpacing/>
    </w:pPr>
    <w:rPr>
      <w:rFonts w:asciiTheme="majorHAnsi" w:hAnsiTheme="majorHAnsi"/>
      <w:b/>
      <w:color w:val="1481AB" w:themeColor="accent1" w:themeShade="BF"/>
      <w:sz w:val="56"/>
    </w:rPr>
  </w:style>
  <w:style w:type="character" w:customStyle="1" w:styleId="TtuloCar">
    <w:name w:val="Título Car"/>
    <w:basedOn w:val="Fuentedeprrafopredeter"/>
    <w:link w:val="Ttulo"/>
    <w:uiPriority w:val="10"/>
    <w:rsid w:val="00823D7B"/>
    <w:rPr>
      <w:rFonts w:asciiTheme="majorHAnsi" w:hAnsiTheme="majorHAnsi"/>
      <w:b/>
      <w:color w:val="1481AB" w:themeColor="accent1" w:themeShade="BF"/>
      <w:sz w:val="56"/>
      <w:szCs w:val="24"/>
    </w:rPr>
  </w:style>
  <w:style w:type="paragraph" w:styleId="Subttulo">
    <w:name w:val="Subtitle"/>
    <w:basedOn w:val="Normal"/>
    <w:next w:val="Normal"/>
    <w:link w:val="SubttuloCar"/>
    <w:uiPriority w:val="11"/>
    <w:unhideWhenUsed/>
    <w:qFormat/>
    <w:rsid w:val="00703D67"/>
    <w:pPr>
      <w:pBdr>
        <w:bottom w:val="single" w:sz="18" w:space="4" w:color="305250" w:themeColor="accent6" w:themeShade="80"/>
      </w:pBdr>
      <w:spacing w:before="700"/>
    </w:pPr>
    <w:rPr>
      <w:b/>
      <w:color w:val="2E653E" w:themeColor="accent5" w:themeShade="BF"/>
      <w:sz w:val="36"/>
    </w:rPr>
  </w:style>
  <w:style w:type="character" w:customStyle="1" w:styleId="SubttuloCar">
    <w:name w:val="Subtítulo Car"/>
    <w:basedOn w:val="Fuentedeprrafopredeter"/>
    <w:link w:val="Subttulo"/>
    <w:uiPriority w:val="11"/>
    <w:rsid w:val="00703D67"/>
    <w:rPr>
      <w:rFonts w:asciiTheme="minorHAnsi" w:hAnsiTheme="minorHAnsi"/>
      <w:b/>
      <w:color w:val="2E653E" w:themeColor="accent5" w:themeShade="BF"/>
      <w:sz w:val="36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6E2D31"/>
    <w:rPr>
      <w:color w:val="808080"/>
    </w:rPr>
  </w:style>
  <w:style w:type="paragraph" w:styleId="Prrafodelista">
    <w:name w:val="List Paragraph"/>
    <w:basedOn w:val="Normal"/>
    <w:uiPriority w:val="34"/>
    <w:unhideWhenUsed/>
    <w:qFormat/>
    <w:rsid w:val="00703D67"/>
    <w:pPr>
      <w:numPr>
        <w:numId w:val="1"/>
      </w:numPr>
      <w:spacing w:after="240"/>
      <w:ind w:left="1354"/>
      <w:contextualSpacing/>
    </w:pPr>
    <w:rPr>
      <w:rFonts w:cs="Arial"/>
      <w:color w:val="262626" w:themeColor="text1" w:themeTint="D9"/>
      <w:sz w:val="22"/>
      <w:szCs w:val="20"/>
    </w:rPr>
  </w:style>
  <w:style w:type="table" w:styleId="Tablaconcuadrcula">
    <w:name w:val="Table Grid"/>
    <w:basedOn w:val="Tablanormal"/>
    <w:uiPriority w:val="39"/>
    <w:unhideWhenUsed/>
    <w:rsid w:val="00723B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6808F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6A0B6E"/>
    <w:pPr>
      <w:tabs>
        <w:tab w:val="center" w:pos="4680"/>
        <w:tab w:val="right" w:pos="9360"/>
      </w:tabs>
    </w:pPr>
  </w:style>
  <w:style w:type="character" w:customStyle="1" w:styleId="Ttulo1Car">
    <w:name w:val="Título 1 Car"/>
    <w:basedOn w:val="Fuentedeprrafopredeter"/>
    <w:link w:val="Ttulo1"/>
    <w:uiPriority w:val="9"/>
    <w:rsid w:val="00726BBF"/>
    <w:rPr>
      <w:rFonts w:ascii="Calibri" w:hAnsi="Calibri" w:cs="Calibri"/>
      <w:b/>
      <w:sz w:val="32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6A0B6E"/>
    <w:rPr>
      <w:rFonts w:asciiTheme="minorHAnsi" w:hAnsiTheme="minorHAnsi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6A0B6E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0B6E"/>
    <w:rPr>
      <w:rFonts w:asciiTheme="minorHAnsi" w:hAnsiTheme="minorHAnsi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71E0"/>
    <w:rPr>
      <w:rFonts w:asciiTheme="majorHAnsi" w:eastAsiaTheme="majorEastAsia" w:hAnsiTheme="majorHAnsi" w:cstheme="majorBidi"/>
      <w:i/>
      <w:iCs/>
      <w:color w:val="1481AB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71E0"/>
    <w:rPr>
      <w:rFonts w:asciiTheme="majorHAnsi" w:eastAsiaTheme="majorEastAsia" w:hAnsiTheme="majorHAnsi" w:cstheme="majorBidi"/>
      <w:color w:val="1481AB" w:themeColor="accent1" w:themeShade="BF"/>
      <w:sz w:val="24"/>
      <w:szCs w:val="24"/>
    </w:rPr>
  </w:style>
  <w:style w:type="character" w:styleId="nfasisintenso">
    <w:name w:val="Intense Emphasis"/>
    <w:basedOn w:val="Fuentedeprrafopredeter"/>
    <w:uiPriority w:val="21"/>
    <w:unhideWhenUsed/>
    <w:qFormat/>
    <w:rsid w:val="005F71E0"/>
    <w:rPr>
      <w:i/>
      <w:iCs/>
      <w:color w:val="1481AB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unhideWhenUsed/>
    <w:qFormat/>
    <w:rsid w:val="005F71E0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D7B"/>
    <w:rPr>
      <w:rFonts w:asciiTheme="minorHAnsi" w:hAnsiTheme="minorHAnsi"/>
      <w:i/>
      <w:iCs/>
      <w:color w:val="1481AB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unhideWhenUsed/>
    <w:qFormat/>
    <w:rsid w:val="005F71E0"/>
    <w:rPr>
      <w:b/>
      <w:bCs/>
      <w:caps w:val="0"/>
      <w:smallCaps/>
      <w:color w:val="1481AB" w:themeColor="accent1" w:themeShade="BF"/>
      <w:spacing w:val="5"/>
    </w:rPr>
  </w:style>
  <w:style w:type="paragraph" w:styleId="Textodebloque">
    <w:name w:val="Block Text"/>
    <w:basedOn w:val="Normal"/>
    <w:uiPriority w:val="99"/>
    <w:semiHidden/>
    <w:unhideWhenUsed/>
    <w:rsid w:val="005F71E0"/>
    <w:pPr>
      <w:pBdr>
        <w:top w:val="single" w:sz="2" w:space="10" w:color="1481AB" w:themeColor="accent1" w:themeShade="BF"/>
        <w:left w:val="single" w:sz="2" w:space="10" w:color="1481AB" w:themeColor="accent1" w:themeShade="BF"/>
        <w:bottom w:val="single" w:sz="2" w:space="10" w:color="1481AB" w:themeColor="accent1" w:themeShade="BF"/>
        <w:right w:val="single" w:sz="2" w:space="10" w:color="1481AB" w:themeColor="accent1" w:themeShade="BF"/>
      </w:pBdr>
      <w:ind w:left="1152" w:right="1152"/>
    </w:pPr>
    <w:rPr>
      <w:rFonts w:eastAsiaTheme="minorEastAsia" w:cstheme="minorBidi"/>
      <w:i/>
      <w:iCs/>
      <w:color w:val="1481AB" w:themeColor="accent1" w:themeShade="BF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F71E0"/>
    <w:rPr>
      <w:color w:val="595959" w:themeColor="text1" w:themeTint="A6"/>
      <w:shd w:val="clear" w:color="auto" w:fill="E6E6E6"/>
    </w:rPr>
  </w:style>
  <w:style w:type="character" w:styleId="Ttulodellibro">
    <w:name w:val="Book Title"/>
    <w:basedOn w:val="Fuentedeprrafopredeter"/>
    <w:uiPriority w:val="33"/>
    <w:unhideWhenUsed/>
    <w:qFormat/>
    <w:rsid w:val="00AD3B3D"/>
    <w:rPr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D3B3D"/>
    <w:pPr>
      <w:spacing w:after="200"/>
    </w:pPr>
    <w:rPr>
      <w:i/>
      <w:iCs/>
      <w:color w:val="335B74" w:themeColor="text2"/>
      <w:sz w:val="18"/>
      <w:szCs w:val="18"/>
    </w:rPr>
  </w:style>
  <w:style w:type="character" w:styleId="nfasis">
    <w:name w:val="Emphasis"/>
    <w:basedOn w:val="Fuentedeprrafopredeter"/>
    <w:unhideWhenUsed/>
    <w:qFormat/>
    <w:rsid w:val="00AD3B3D"/>
    <w:rPr>
      <w:i/>
      <w:i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B3D"/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B3D"/>
    <w:rPr>
      <w:rFonts w:asciiTheme="majorHAnsi" w:eastAsiaTheme="majorEastAsia" w:hAnsiTheme="majorHAnsi" w:cstheme="majorBidi"/>
      <w:i/>
      <w:iCs/>
      <w:color w:val="0D5571" w:themeColor="accent1" w:themeShade="7F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B3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B3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inespaciado">
    <w:name w:val="No Spacing"/>
    <w:uiPriority w:val="1"/>
    <w:unhideWhenUsed/>
    <w:qFormat/>
    <w:rsid w:val="00AD3B3D"/>
    <w:rPr>
      <w:rFonts w:asciiTheme="minorHAnsi" w:hAnsiTheme="minorHAns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unhideWhenUsed/>
    <w:qFormat/>
    <w:rsid w:val="00AD3B3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3B3D"/>
    <w:rPr>
      <w:rFonts w:asciiTheme="minorHAnsi" w:hAnsiTheme="minorHAnsi"/>
      <w:i/>
      <w:iCs/>
      <w:color w:val="404040" w:themeColor="text1" w:themeTint="BF"/>
      <w:sz w:val="24"/>
      <w:szCs w:val="24"/>
    </w:rPr>
  </w:style>
  <w:style w:type="character" w:styleId="Fuerte">
    <w:name w:val="Strong"/>
    <w:basedOn w:val="Fuentedeprrafopredeter"/>
    <w:unhideWhenUsed/>
    <w:qFormat/>
    <w:rsid w:val="00AD3B3D"/>
    <w:rPr>
      <w:b/>
      <w:bCs/>
    </w:rPr>
  </w:style>
  <w:style w:type="character" w:styleId="nfasissutil">
    <w:name w:val="Subtle Emphasis"/>
    <w:basedOn w:val="Fuentedeprrafopredeter"/>
    <w:uiPriority w:val="19"/>
    <w:unhideWhenUsed/>
    <w:qFormat/>
    <w:rsid w:val="00AD3B3D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unhideWhenUsed/>
    <w:qFormat/>
    <w:rsid w:val="00AD3B3D"/>
    <w:rPr>
      <w:smallCaps/>
      <w:color w:val="5A5A5A" w:themeColor="text1" w:themeTint="A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D3B3D"/>
    <w:pPr>
      <w:keepNext/>
      <w:keepLines/>
      <w:spacing w:before="240"/>
      <w:outlineLvl w:val="9"/>
    </w:pPr>
    <w:rPr>
      <w:rFonts w:eastAsiaTheme="majorEastAsia" w:cstheme="majorBidi"/>
      <w:b w:val="0"/>
      <w:szCs w:val="32"/>
    </w:rPr>
  </w:style>
  <w:style w:type="table" w:styleId="Tablaconcuadrculaclara">
    <w:name w:val="Grid Table Light"/>
    <w:basedOn w:val="Tablanormal"/>
    <w:uiPriority w:val="40"/>
    <w:rsid w:val="00D57FEE"/>
    <w:rPr>
      <w:rFonts w:asciiTheme="minorHAnsi" w:eastAsiaTheme="minorEastAsia" w:hAnsiTheme="minorHAnsi" w:cstheme="minorBidi"/>
      <w:sz w:val="22"/>
      <w:szCs w:val="22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rsid w:val="008C2F93"/>
    <w:pPr>
      <w:spacing w:before="100" w:beforeAutospacing="1" w:after="100" w:afterAutospacing="1"/>
    </w:pPr>
    <w:rPr>
      <w:rFonts w:ascii="Times New Roman" w:hAnsi="Times New Roman"/>
      <w:noProof/>
      <w:lang w:val="es-CL"/>
    </w:rPr>
  </w:style>
  <w:style w:type="character" w:styleId="Nmerodepgina">
    <w:name w:val="page number"/>
    <w:basedOn w:val="Fuentedeprrafopredeter"/>
    <w:rsid w:val="008C2F93"/>
  </w:style>
  <w:style w:type="paragraph" w:customStyle="1" w:styleId="Prrafodelista1">
    <w:name w:val="Párrafo de lista1"/>
    <w:basedOn w:val="Normal"/>
    <w:rsid w:val="008C2F93"/>
    <w:pPr>
      <w:spacing w:line="360" w:lineRule="auto"/>
      <w:ind w:left="720" w:firstLine="567"/>
      <w:jc w:val="both"/>
    </w:pPr>
    <w:rPr>
      <w:rFonts w:ascii="Verdana" w:eastAsia="MS Mincho" w:hAnsi="Verdana"/>
      <w:noProof/>
      <w:sz w:val="20"/>
      <w:szCs w:val="20"/>
      <w:lang w:val="es-ES_tradnl" w:eastAsia="es-ES"/>
    </w:rPr>
  </w:style>
  <w:style w:type="character" w:customStyle="1" w:styleId="TextodegloboCar">
    <w:name w:val="Texto de globo Car"/>
    <w:link w:val="Textodeglobo"/>
    <w:rsid w:val="008C2F93"/>
    <w:rPr>
      <w:rFonts w:ascii="Tahoma" w:hAnsi="Tahoma" w:cs="Tahoma"/>
      <w:sz w:val="16"/>
      <w:szCs w:val="16"/>
    </w:rPr>
  </w:style>
  <w:style w:type="character" w:styleId="Hipervnculovisitado">
    <w:name w:val="FollowedHyperlink"/>
    <w:uiPriority w:val="99"/>
    <w:unhideWhenUsed/>
    <w:rsid w:val="008C2F93"/>
    <w:rPr>
      <w:color w:val="800080"/>
      <w:u w:val="single"/>
    </w:rPr>
  </w:style>
  <w:style w:type="paragraph" w:customStyle="1" w:styleId="xl78">
    <w:name w:val="xl78"/>
    <w:basedOn w:val="Normal"/>
    <w:rsid w:val="008C2F93"/>
    <w:pPr>
      <w:spacing w:before="100" w:beforeAutospacing="1" w:after="100" w:afterAutospacing="1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79">
    <w:name w:val="xl79"/>
    <w:basedOn w:val="Normal"/>
    <w:rsid w:val="008C2F93"/>
    <w:pPr>
      <w:spacing w:before="100" w:beforeAutospacing="1" w:after="100" w:afterAutospacing="1"/>
    </w:pPr>
    <w:rPr>
      <w:rFonts w:ascii="Arial" w:hAnsi="Arial" w:cs="Arial"/>
      <w:noProof/>
      <w:sz w:val="20"/>
      <w:szCs w:val="20"/>
      <w:lang w:val="es-CL" w:eastAsia="es-CL"/>
    </w:rPr>
  </w:style>
  <w:style w:type="paragraph" w:customStyle="1" w:styleId="xl80">
    <w:name w:val="xl80"/>
    <w:basedOn w:val="Normal"/>
    <w:rsid w:val="008C2F93"/>
    <w:pPr>
      <w:spacing w:before="100" w:beforeAutospacing="1" w:after="100" w:afterAutospacing="1"/>
      <w:jc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81">
    <w:name w:val="xl81"/>
    <w:basedOn w:val="Normal"/>
    <w:rsid w:val="008C2F93"/>
    <w:pP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82">
    <w:name w:val="xl82"/>
    <w:basedOn w:val="Normal"/>
    <w:rsid w:val="008C2F93"/>
    <w:pPr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83">
    <w:name w:val="xl83"/>
    <w:basedOn w:val="Normal"/>
    <w:rsid w:val="008C2F93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noProof/>
      <w:sz w:val="18"/>
      <w:szCs w:val="18"/>
      <w:lang w:val="es-CL" w:eastAsia="es-CL"/>
    </w:rPr>
  </w:style>
  <w:style w:type="paragraph" w:customStyle="1" w:styleId="xl84">
    <w:name w:val="xl84"/>
    <w:basedOn w:val="Normal"/>
    <w:rsid w:val="008C2F93"/>
    <w:pPr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85">
    <w:name w:val="xl85"/>
    <w:basedOn w:val="Normal"/>
    <w:rsid w:val="008C2F93"/>
    <w:pP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noProof/>
      <w:sz w:val="18"/>
      <w:szCs w:val="18"/>
      <w:lang w:val="es-CL" w:eastAsia="es-CL"/>
    </w:rPr>
  </w:style>
  <w:style w:type="paragraph" w:customStyle="1" w:styleId="xl86">
    <w:name w:val="xl86"/>
    <w:basedOn w:val="Normal"/>
    <w:rsid w:val="008C2F93"/>
    <w:pPr>
      <w:spacing w:before="100" w:beforeAutospacing="1" w:after="100" w:afterAutospacing="1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87">
    <w:name w:val="xl87"/>
    <w:basedOn w:val="Normal"/>
    <w:rsid w:val="008C2F93"/>
    <w:pPr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88">
    <w:name w:val="xl88"/>
    <w:basedOn w:val="Normal"/>
    <w:rsid w:val="008C2F93"/>
    <w:pPr>
      <w:spacing w:before="100" w:beforeAutospacing="1" w:after="100" w:afterAutospacing="1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89">
    <w:name w:val="xl89"/>
    <w:basedOn w:val="Normal"/>
    <w:rsid w:val="008C2F93"/>
    <w:pPr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14"/>
      <w:szCs w:val="14"/>
      <w:lang w:val="es-CL" w:eastAsia="es-CL"/>
    </w:rPr>
  </w:style>
  <w:style w:type="paragraph" w:customStyle="1" w:styleId="xl90">
    <w:name w:val="xl90"/>
    <w:basedOn w:val="Normal"/>
    <w:rsid w:val="008C2F93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91">
    <w:name w:val="xl91"/>
    <w:basedOn w:val="Normal"/>
    <w:rsid w:val="008C2F93"/>
    <w:pP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92">
    <w:name w:val="xl92"/>
    <w:basedOn w:val="Normal"/>
    <w:rsid w:val="008C2F93"/>
    <w:pPr>
      <w:spacing w:before="100" w:beforeAutospacing="1" w:after="100" w:afterAutospacing="1"/>
    </w:pPr>
    <w:rPr>
      <w:rFonts w:ascii="Arial" w:hAnsi="Arial" w:cs="Arial"/>
      <w:noProof/>
      <w:sz w:val="14"/>
      <w:szCs w:val="14"/>
      <w:lang w:val="es-CL" w:eastAsia="es-CL"/>
    </w:rPr>
  </w:style>
  <w:style w:type="paragraph" w:customStyle="1" w:styleId="xl93">
    <w:name w:val="xl93"/>
    <w:basedOn w:val="Normal"/>
    <w:rsid w:val="008C2F93"/>
    <w:pPr>
      <w:spacing w:before="100" w:beforeAutospacing="1" w:after="100" w:afterAutospacing="1"/>
      <w:jc w:val="center"/>
    </w:pPr>
    <w:rPr>
      <w:rFonts w:ascii="Arial" w:hAnsi="Arial" w:cs="Arial"/>
      <w:b/>
      <w:bCs/>
      <w:noProof/>
      <w:sz w:val="18"/>
      <w:szCs w:val="18"/>
      <w:lang w:val="es-CL" w:eastAsia="es-CL"/>
    </w:rPr>
  </w:style>
  <w:style w:type="paragraph" w:customStyle="1" w:styleId="xl94">
    <w:name w:val="xl94"/>
    <w:basedOn w:val="Normal"/>
    <w:rsid w:val="008C2F93"/>
    <w:pPr>
      <w:spacing w:before="100" w:beforeAutospacing="1" w:after="100" w:afterAutospacing="1"/>
      <w:jc w:val="right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95">
    <w:name w:val="xl95"/>
    <w:basedOn w:val="Normal"/>
    <w:rsid w:val="008C2F93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96">
    <w:name w:val="xl96"/>
    <w:basedOn w:val="Normal"/>
    <w:rsid w:val="008C2F93"/>
    <w:pP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b/>
      <w:bCs/>
      <w:noProof/>
      <w:sz w:val="18"/>
      <w:szCs w:val="18"/>
      <w:lang w:val="es-CL" w:eastAsia="es-CL"/>
    </w:rPr>
  </w:style>
  <w:style w:type="paragraph" w:customStyle="1" w:styleId="xl97">
    <w:name w:val="xl97"/>
    <w:basedOn w:val="Normal"/>
    <w:rsid w:val="008C2F93"/>
    <w:pP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98">
    <w:name w:val="xl98"/>
    <w:basedOn w:val="Normal"/>
    <w:rsid w:val="008C2F93"/>
    <w:pPr>
      <w:shd w:val="clear" w:color="000000" w:fill="FFFFFF"/>
      <w:spacing w:before="100" w:beforeAutospacing="1" w:after="100" w:afterAutospacing="1"/>
    </w:pPr>
    <w:rPr>
      <w:rFonts w:ascii="Arial" w:hAnsi="Arial" w:cs="Arial"/>
      <w:noProof/>
      <w:sz w:val="14"/>
      <w:szCs w:val="14"/>
      <w:lang w:val="es-CL" w:eastAsia="es-CL"/>
    </w:rPr>
  </w:style>
  <w:style w:type="paragraph" w:customStyle="1" w:styleId="xl99">
    <w:name w:val="xl99"/>
    <w:basedOn w:val="Normal"/>
    <w:rsid w:val="008C2F93"/>
    <w:pPr>
      <w:shd w:val="clear" w:color="000000" w:fill="FFCC99"/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100">
    <w:name w:val="xl100"/>
    <w:basedOn w:val="Normal"/>
    <w:rsid w:val="008C2F93"/>
    <w:pPr>
      <w:pBdr>
        <w:left w:val="single" w:sz="4" w:space="0" w:color="auto"/>
        <w:right w:val="dotted" w:sz="4" w:space="0" w:color="auto"/>
      </w:pBdr>
      <w:spacing w:before="100" w:beforeAutospacing="1" w:after="100" w:afterAutospacing="1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101">
    <w:name w:val="xl101"/>
    <w:basedOn w:val="Normal"/>
    <w:rsid w:val="008C2F93"/>
    <w:pPr>
      <w:pBdr>
        <w:left w:val="dotted" w:sz="4" w:space="0" w:color="auto"/>
        <w:right w:val="dotted" w:sz="4" w:space="0" w:color="auto"/>
      </w:pBdr>
      <w:spacing w:before="100" w:beforeAutospacing="1" w:after="100" w:afterAutospacing="1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102">
    <w:name w:val="xl102"/>
    <w:basedOn w:val="Normal"/>
    <w:rsid w:val="008C2F93"/>
    <w:pPr>
      <w:shd w:val="clear" w:color="000000" w:fill="C4BD97"/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103">
    <w:name w:val="xl103"/>
    <w:basedOn w:val="Normal"/>
    <w:rsid w:val="008C2F93"/>
    <w:pPr>
      <w:pBdr>
        <w:left w:val="single" w:sz="4" w:space="0" w:color="auto"/>
        <w:right w:val="dotted" w:sz="4" w:space="0" w:color="auto"/>
      </w:pBdr>
      <w:shd w:val="clear" w:color="000000" w:fill="C4BD97"/>
      <w:spacing w:before="100" w:beforeAutospacing="1" w:after="100" w:afterAutospacing="1"/>
      <w:jc w:val="center"/>
    </w:pPr>
    <w:rPr>
      <w:rFonts w:ascii="Arial" w:hAnsi="Arial" w:cs="Arial"/>
      <w:b/>
      <w:bCs/>
      <w:noProof/>
      <w:sz w:val="18"/>
      <w:szCs w:val="18"/>
      <w:lang w:val="es-CL" w:eastAsia="es-CL"/>
    </w:rPr>
  </w:style>
  <w:style w:type="paragraph" w:customStyle="1" w:styleId="xl104">
    <w:name w:val="xl104"/>
    <w:basedOn w:val="Normal"/>
    <w:rsid w:val="008C2F93"/>
    <w:pPr>
      <w:pBdr>
        <w:left w:val="dotted" w:sz="4" w:space="0" w:color="auto"/>
        <w:right w:val="dotted" w:sz="4" w:space="0" w:color="auto"/>
      </w:pBdr>
      <w:shd w:val="clear" w:color="000000" w:fill="C4BD97"/>
      <w:spacing w:before="100" w:beforeAutospacing="1" w:after="100" w:afterAutospacing="1"/>
      <w:jc w:val="center"/>
    </w:pPr>
    <w:rPr>
      <w:rFonts w:ascii="Arial" w:hAnsi="Arial" w:cs="Arial"/>
      <w:b/>
      <w:bCs/>
      <w:noProof/>
      <w:sz w:val="18"/>
      <w:szCs w:val="18"/>
      <w:lang w:val="es-CL" w:eastAsia="es-CL"/>
    </w:rPr>
  </w:style>
  <w:style w:type="paragraph" w:customStyle="1" w:styleId="xl105">
    <w:name w:val="xl105"/>
    <w:basedOn w:val="Normal"/>
    <w:rsid w:val="008C2F93"/>
    <w:pP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b/>
      <w:bCs/>
      <w:noProof/>
      <w:lang w:val="es-CL" w:eastAsia="es-CL"/>
    </w:rPr>
  </w:style>
  <w:style w:type="paragraph" w:customStyle="1" w:styleId="xl106">
    <w:name w:val="xl106"/>
    <w:basedOn w:val="Normal"/>
    <w:rsid w:val="008C2F93"/>
    <w:pPr>
      <w:shd w:val="clear" w:color="000000" w:fill="C4BD97"/>
      <w:spacing w:before="100" w:beforeAutospacing="1" w:after="100" w:afterAutospacing="1"/>
    </w:pPr>
    <w:rPr>
      <w:rFonts w:ascii="Arial" w:hAnsi="Arial" w:cs="Arial"/>
      <w:noProof/>
      <w:sz w:val="14"/>
      <w:szCs w:val="14"/>
      <w:lang w:val="es-CL" w:eastAsia="es-CL"/>
    </w:rPr>
  </w:style>
  <w:style w:type="paragraph" w:customStyle="1" w:styleId="xl107">
    <w:name w:val="xl107"/>
    <w:basedOn w:val="Normal"/>
    <w:rsid w:val="008C2F93"/>
    <w:pPr>
      <w:shd w:val="clear" w:color="000000" w:fill="C4BD97"/>
      <w:spacing w:before="100" w:beforeAutospacing="1" w:after="100" w:afterAutospacing="1"/>
    </w:pPr>
    <w:rPr>
      <w:rFonts w:ascii="Arial" w:hAnsi="Arial" w:cs="Arial"/>
      <w:b/>
      <w:bCs/>
      <w:noProof/>
      <w:sz w:val="18"/>
      <w:szCs w:val="18"/>
      <w:lang w:val="es-CL" w:eastAsia="es-CL"/>
    </w:rPr>
  </w:style>
  <w:style w:type="paragraph" w:customStyle="1" w:styleId="xl108">
    <w:name w:val="xl108"/>
    <w:basedOn w:val="Normal"/>
    <w:rsid w:val="008C2F93"/>
    <w:pPr>
      <w:pBdr>
        <w:left w:val="single" w:sz="4" w:space="0" w:color="auto"/>
        <w:right w:val="dotted" w:sz="4" w:space="0" w:color="auto"/>
      </w:pBdr>
      <w:shd w:val="clear" w:color="000000" w:fill="C4BD97"/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109">
    <w:name w:val="xl109"/>
    <w:basedOn w:val="Normal"/>
    <w:rsid w:val="008C2F93"/>
    <w:pPr>
      <w:pBdr>
        <w:left w:val="dotted" w:sz="4" w:space="0" w:color="auto"/>
        <w:right w:val="dotted" w:sz="4" w:space="0" w:color="auto"/>
      </w:pBdr>
      <w:shd w:val="clear" w:color="000000" w:fill="C4BD97"/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110">
    <w:name w:val="xl110"/>
    <w:basedOn w:val="Normal"/>
    <w:rsid w:val="008C2F93"/>
    <w:pPr>
      <w:pBdr>
        <w:left w:val="single" w:sz="4" w:space="0" w:color="auto"/>
        <w:right w:val="dotted" w:sz="4" w:space="0" w:color="auto"/>
      </w:pBdr>
      <w:shd w:val="clear" w:color="000000" w:fill="C4BD97"/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20"/>
      <w:szCs w:val="20"/>
      <w:lang w:val="es-CL" w:eastAsia="es-CL"/>
    </w:rPr>
  </w:style>
  <w:style w:type="paragraph" w:customStyle="1" w:styleId="xl111">
    <w:name w:val="xl111"/>
    <w:basedOn w:val="Normal"/>
    <w:rsid w:val="008C2F93"/>
    <w:pPr>
      <w:pBdr>
        <w:left w:val="dotted" w:sz="4" w:space="0" w:color="auto"/>
        <w:right w:val="dotted" w:sz="4" w:space="0" w:color="auto"/>
      </w:pBdr>
      <w:shd w:val="clear" w:color="000000" w:fill="C4BD97"/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20"/>
      <w:szCs w:val="20"/>
      <w:lang w:val="es-CL" w:eastAsia="es-CL"/>
    </w:rPr>
  </w:style>
  <w:style w:type="paragraph" w:customStyle="1" w:styleId="xl112">
    <w:name w:val="xl112"/>
    <w:basedOn w:val="Normal"/>
    <w:rsid w:val="008C2F93"/>
    <w:pPr>
      <w:pBdr>
        <w:left w:val="single" w:sz="4" w:space="0" w:color="auto"/>
        <w:right w:val="dotted" w:sz="4" w:space="0" w:color="auto"/>
      </w:pBdr>
      <w:spacing w:before="100" w:beforeAutospacing="1" w:after="100" w:afterAutospacing="1"/>
    </w:pPr>
    <w:rPr>
      <w:rFonts w:ascii="Arial" w:hAnsi="Arial" w:cs="Arial"/>
      <w:noProof/>
      <w:sz w:val="20"/>
      <w:szCs w:val="20"/>
      <w:lang w:val="es-CL" w:eastAsia="es-CL"/>
    </w:rPr>
  </w:style>
  <w:style w:type="paragraph" w:customStyle="1" w:styleId="xl113">
    <w:name w:val="xl113"/>
    <w:basedOn w:val="Normal"/>
    <w:rsid w:val="008C2F93"/>
    <w:pPr>
      <w:pBdr>
        <w:left w:val="dotted" w:sz="4" w:space="0" w:color="auto"/>
        <w:right w:val="dotted" w:sz="4" w:space="0" w:color="auto"/>
      </w:pBdr>
      <w:spacing w:before="100" w:beforeAutospacing="1" w:after="100" w:afterAutospacing="1"/>
    </w:pPr>
    <w:rPr>
      <w:rFonts w:ascii="Arial" w:hAnsi="Arial" w:cs="Arial"/>
      <w:noProof/>
      <w:sz w:val="20"/>
      <w:szCs w:val="20"/>
      <w:lang w:val="es-CL" w:eastAsia="es-CL"/>
    </w:rPr>
  </w:style>
  <w:style w:type="paragraph" w:customStyle="1" w:styleId="xl114">
    <w:name w:val="xl114"/>
    <w:basedOn w:val="Normal"/>
    <w:rsid w:val="008C2F93"/>
    <w:pPr>
      <w:pBdr>
        <w:bottom w:val="dotted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noProof/>
      <w:color w:val="000000"/>
      <w:sz w:val="18"/>
      <w:szCs w:val="18"/>
      <w:lang w:val="es-CL" w:eastAsia="es-CL"/>
    </w:rPr>
  </w:style>
  <w:style w:type="paragraph" w:customStyle="1" w:styleId="xl115">
    <w:name w:val="xl115"/>
    <w:basedOn w:val="Normal"/>
    <w:rsid w:val="008C2F93"/>
    <w:pPr>
      <w:pBdr>
        <w:bottom w:val="dotted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116">
    <w:name w:val="xl116"/>
    <w:basedOn w:val="Normal"/>
    <w:rsid w:val="008C2F93"/>
    <w:pPr>
      <w:pBdr>
        <w:left w:val="single" w:sz="4" w:space="0" w:color="auto"/>
        <w:bottom w:val="dotted" w:sz="4" w:space="0" w:color="auto"/>
        <w:right w:val="dotted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noProof/>
      <w:sz w:val="20"/>
      <w:szCs w:val="20"/>
      <w:lang w:val="es-CL" w:eastAsia="es-CL"/>
    </w:rPr>
  </w:style>
  <w:style w:type="paragraph" w:customStyle="1" w:styleId="xl117">
    <w:name w:val="xl117"/>
    <w:basedOn w:val="Normal"/>
    <w:rsid w:val="008C2F93"/>
    <w:pPr>
      <w:pBdr>
        <w:left w:val="dotted" w:sz="4" w:space="0" w:color="auto"/>
        <w:bottom w:val="dotted" w:sz="4" w:space="0" w:color="auto"/>
        <w:right w:val="dotted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noProof/>
      <w:sz w:val="20"/>
      <w:szCs w:val="20"/>
      <w:lang w:val="es-CL" w:eastAsia="es-CL"/>
    </w:rPr>
  </w:style>
  <w:style w:type="paragraph" w:customStyle="1" w:styleId="xl118">
    <w:name w:val="xl118"/>
    <w:basedOn w:val="Normal"/>
    <w:rsid w:val="008C2F93"/>
    <w:pPr>
      <w:shd w:val="clear" w:color="000000" w:fill="C4BD97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noProof/>
      <w:sz w:val="32"/>
      <w:szCs w:val="32"/>
      <w:lang w:val="es-CL" w:eastAsia="es-CL"/>
    </w:rPr>
  </w:style>
  <w:style w:type="paragraph" w:customStyle="1" w:styleId="xl119">
    <w:name w:val="xl119"/>
    <w:basedOn w:val="Normal"/>
    <w:rsid w:val="008C2F93"/>
    <w:pPr>
      <w:shd w:val="clear" w:color="000000" w:fill="C4BD97"/>
      <w:spacing w:before="100" w:beforeAutospacing="1" w:after="100" w:afterAutospacing="1"/>
      <w:textAlignment w:val="center"/>
    </w:pPr>
    <w:rPr>
      <w:rFonts w:ascii="Arial" w:hAnsi="Arial" w:cs="Arial"/>
      <w:noProof/>
      <w:sz w:val="32"/>
      <w:szCs w:val="32"/>
      <w:lang w:val="es-CL" w:eastAsia="es-CL"/>
    </w:rPr>
  </w:style>
  <w:style w:type="paragraph" w:customStyle="1" w:styleId="xl120">
    <w:name w:val="xl120"/>
    <w:basedOn w:val="Normal"/>
    <w:rsid w:val="008C2F93"/>
    <w:pPr>
      <w:shd w:val="clear" w:color="000000" w:fill="C4BD97"/>
      <w:spacing w:before="100" w:beforeAutospacing="1" w:after="100" w:afterAutospacing="1"/>
      <w:textAlignment w:val="center"/>
    </w:pPr>
    <w:rPr>
      <w:rFonts w:ascii="Arial" w:hAnsi="Arial" w:cs="Arial"/>
      <w:b/>
      <w:bCs/>
      <w:noProof/>
      <w:sz w:val="32"/>
      <w:szCs w:val="32"/>
      <w:lang w:val="es-CL" w:eastAsia="es-CL"/>
    </w:rPr>
  </w:style>
  <w:style w:type="paragraph" w:customStyle="1" w:styleId="xl121">
    <w:name w:val="xl121"/>
    <w:basedOn w:val="Normal"/>
    <w:rsid w:val="008C2F93"/>
    <w:pPr>
      <w:shd w:val="clear" w:color="000000" w:fill="C4BD97"/>
      <w:spacing w:before="100" w:beforeAutospacing="1" w:after="100" w:afterAutospacing="1"/>
      <w:textAlignment w:val="center"/>
    </w:pPr>
    <w:rPr>
      <w:rFonts w:ascii="Arial" w:hAnsi="Arial" w:cs="Arial"/>
      <w:noProof/>
      <w:sz w:val="32"/>
      <w:szCs w:val="32"/>
      <w:lang w:val="es-CL" w:eastAsia="es-CL"/>
    </w:rPr>
  </w:style>
  <w:style w:type="paragraph" w:customStyle="1" w:styleId="xl122">
    <w:name w:val="xl122"/>
    <w:basedOn w:val="Normal"/>
    <w:rsid w:val="008C2F93"/>
    <w:pPr>
      <w:shd w:val="clear" w:color="000000" w:fill="C4BD97"/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32"/>
      <w:szCs w:val="32"/>
      <w:lang w:val="es-CL" w:eastAsia="es-CL"/>
    </w:rPr>
  </w:style>
  <w:style w:type="paragraph" w:customStyle="1" w:styleId="xl123">
    <w:name w:val="xl123"/>
    <w:basedOn w:val="Normal"/>
    <w:rsid w:val="008C2F93"/>
    <w:pPr>
      <w:pBdr>
        <w:left w:val="single" w:sz="4" w:space="0" w:color="auto"/>
        <w:right w:val="dotted" w:sz="4" w:space="0" w:color="auto"/>
      </w:pBdr>
      <w:shd w:val="clear" w:color="000000" w:fill="C4BD97"/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32"/>
      <w:szCs w:val="32"/>
      <w:lang w:val="es-CL" w:eastAsia="es-CL"/>
    </w:rPr>
  </w:style>
  <w:style w:type="paragraph" w:customStyle="1" w:styleId="xl124">
    <w:name w:val="xl124"/>
    <w:basedOn w:val="Normal"/>
    <w:rsid w:val="008C2F93"/>
    <w:pPr>
      <w:pBdr>
        <w:left w:val="dotted" w:sz="4" w:space="0" w:color="auto"/>
        <w:right w:val="dotted" w:sz="4" w:space="0" w:color="auto"/>
      </w:pBdr>
      <w:shd w:val="clear" w:color="000000" w:fill="C4BD97"/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32"/>
      <w:szCs w:val="32"/>
      <w:lang w:val="es-CL" w:eastAsia="es-CL"/>
    </w:rPr>
  </w:style>
  <w:style w:type="paragraph" w:customStyle="1" w:styleId="xl125">
    <w:name w:val="xl125"/>
    <w:basedOn w:val="Normal"/>
    <w:rsid w:val="008C2F93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126">
    <w:name w:val="xl126"/>
    <w:basedOn w:val="Normal"/>
    <w:rsid w:val="008C2F93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noProof/>
      <w:sz w:val="18"/>
      <w:szCs w:val="18"/>
      <w:lang w:val="es-CL" w:eastAsia="es-CL"/>
    </w:rPr>
  </w:style>
  <w:style w:type="paragraph" w:customStyle="1" w:styleId="xl127">
    <w:name w:val="xl127"/>
    <w:basedOn w:val="Normal"/>
    <w:rsid w:val="008C2F93"/>
    <w:pP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noProof/>
      <w:sz w:val="18"/>
      <w:szCs w:val="18"/>
      <w:lang w:val="es-CL" w:eastAsia="es-CL"/>
    </w:rPr>
  </w:style>
  <w:style w:type="paragraph" w:customStyle="1" w:styleId="xl128">
    <w:name w:val="xl128"/>
    <w:basedOn w:val="Normal"/>
    <w:rsid w:val="008C2F93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noProof/>
      <w:sz w:val="18"/>
      <w:szCs w:val="18"/>
      <w:lang w:val="es-CL" w:eastAsia="es-CL"/>
    </w:rPr>
  </w:style>
  <w:style w:type="paragraph" w:customStyle="1" w:styleId="xl129">
    <w:name w:val="xl129"/>
    <w:basedOn w:val="Normal"/>
    <w:rsid w:val="008C2F93"/>
    <w:pPr>
      <w:shd w:val="clear" w:color="000000" w:fill="C4BD97"/>
      <w:spacing w:before="100" w:beforeAutospacing="1" w:after="100" w:afterAutospacing="1"/>
      <w:textAlignment w:val="center"/>
    </w:pPr>
    <w:rPr>
      <w:rFonts w:ascii="Arial" w:hAnsi="Arial" w:cs="Arial"/>
      <w:b/>
      <w:bCs/>
      <w:noProof/>
      <w:sz w:val="18"/>
      <w:szCs w:val="18"/>
      <w:lang w:val="es-CL" w:eastAsia="es-CL"/>
    </w:rPr>
  </w:style>
  <w:style w:type="paragraph" w:customStyle="1" w:styleId="msonormal0">
    <w:name w:val="msonormal"/>
    <w:basedOn w:val="Normal"/>
    <w:rsid w:val="008C2F93"/>
    <w:pPr>
      <w:spacing w:before="100" w:beforeAutospacing="1" w:after="100" w:afterAutospacing="1"/>
    </w:pPr>
    <w:rPr>
      <w:rFonts w:ascii="Times New Roman" w:hAnsi="Times New Roman"/>
      <w:noProof/>
      <w:lang w:val="en-US"/>
    </w:rPr>
  </w:style>
  <w:style w:type="paragraph" w:customStyle="1" w:styleId="xl67">
    <w:name w:val="xl67"/>
    <w:basedOn w:val="Normal"/>
    <w:rsid w:val="008C2F93"/>
    <w:pP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noProof/>
      <w:sz w:val="32"/>
      <w:szCs w:val="32"/>
      <w:lang w:val="en-US"/>
    </w:rPr>
  </w:style>
  <w:style w:type="paragraph" w:customStyle="1" w:styleId="xl68">
    <w:name w:val="xl68"/>
    <w:basedOn w:val="Normal"/>
    <w:rsid w:val="008C2F93"/>
    <w:pP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noProof/>
      <w:sz w:val="14"/>
      <w:szCs w:val="14"/>
      <w:lang w:val="en-US"/>
    </w:rPr>
  </w:style>
  <w:style w:type="paragraph" w:customStyle="1" w:styleId="xl69">
    <w:name w:val="xl69"/>
    <w:basedOn w:val="Normal"/>
    <w:rsid w:val="008C2F93"/>
    <w:pP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noProof/>
      <w:sz w:val="18"/>
      <w:szCs w:val="18"/>
      <w:lang w:val="en-US"/>
    </w:rPr>
  </w:style>
  <w:style w:type="paragraph" w:customStyle="1" w:styleId="xl70">
    <w:name w:val="xl70"/>
    <w:basedOn w:val="Normal"/>
    <w:rsid w:val="008C2F93"/>
    <w:pP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noProof/>
      <w:sz w:val="18"/>
      <w:szCs w:val="18"/>
      <w:lang w:val="en-US"/>
    </w:rPr>
  </w:style>
  <w:style w:type="paragraph" w:customStyle="1" w:styleId="xl71">
    <w:name w:val="xl71"/>
    <w:basedOn w:val="Normal"/>
    <w:rsid w:val="008C2F93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noProof/>
      <w:sz w:val="18"/>
      <w:szCs w:val="18"/>
      <w:lang w:val="en-US"/>
    </w:rPr>
  </w:style>
  <w:style w:type="paragraph" w:customStyle="1" w:styleId="xl72">
    <w:name w:val="xl72"/>
    <w:basedOn w:val="Normal"/>
    <w:rsid w:val="008C2F93"/>
    <w:pPr>
      <w:pBdr>
        <w:bottom w:val="dotted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noProof/>
      <w:color w:val="000000"/>
      <w:sz w:val="18"/>
      <w:szCs w:val="18"/>
      <w:lang w:val="en-US"/>
    </w:rPr>
  </w:style>
  <w:style w:type="paragraph" w:customStyle="1" w:styleId="xl73">
    <w:name w:val="xl73"/>
    <w:basedOn w:val="Normal"/>
    <w:rsid w:val="008C2F93"/>
    <w:pPr>
      <w:pBdr>
        <w:left w:val="dotted" w:sz="4" w:space="0" w:color="auto"/>
        <w:bottom w:val="dotted" w:sz="4" w:space="0" w:color="auto"/>
        <w:right w:val="dotted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noProof/>
      <w:sz w:val="20"/>
      <w:szCs w:val="20"/>
      <w:lang w:val="en-US"/>
    </w:rPr>
  </w:style>
  <w:style w:type="paragraph" w:customStyle="1" w:styleId="xl74">
    <w:name w:val="xl74"/>
    <w:basedOn w:val="Normal"/>
    <w:rsid w:val="008C2F93"/>
    <w:pPr>
      <w:pBdr>
        <w:left w:val="dotted" w:sz="4" w:space="0" w:color="auto"/>
        <w:bottom w:val="dotted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noProof/>
      <w:sz w:val="20"/>
      <w:szCs w:val="20"/>
      <w:lang w:val="en-US"/>
    </w:rPr>
  </w:style>
  <w:style w:type="paragraph" w:customStyle="1" w:styleId="xl75">
    <w:name w:val="xl75"/>
    <w:basedOn w:val="Normal"/>
    <w:rsid w:val="008C2F93"/>
    <w:pP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noProof/>
      <w:lang w:val="en-US"/>
    </w:rPr>
  </w:style>
  <w:style w:type="paragraph" w:customStyle="1" w:styleId="xl76">
    <w:name w:val="xl76"/>
    <w:basedOn w:val="Normal"/>
    <w:rsid w:val="008C2F93"/>
    <w:pP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noProof/>
      <w:color w:val="000000"/>
      <w:sz w:val="18"/>
      <w:szCs w:val="18"/>
      <w:lang w:val="en-US"/>
    </w:rPr>
  </w:style>
  <w:style w:type="paragraph" w:customStyle="1" w:styleId="xl77">
    <w:name w:val="xl77"/>
    <w:basedOn w:val="Normal"/>
    <w:rsid w:val="008C2F93"/>
    <w:pPr>
      <w:pBdr>
        <w:left w:val="dotted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noProof/>
      <w:sz w:val="20"/>
      <w:szCs w:val="2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12129A"/>
    <w:rPr>
      <w:rFonts w:ascii="Calibri" w:hAnsi="Calibri" w:cs="Arial"/>
      <w:b/>
      <w:bCs/>
      <w:sz w:val="24"/>
      <w:szCs w:val="26"/>
    </w:rPr>
  </w:style>
  <w:style w:type="table" w:customStyle="1" w:styleId="Tabladecuadrcula1clara-nfasis11">
    <w:name w:val="Tabla de cuadrícula 1 clara - Énfasis 11"/>
    <w:basedOn w:val="Tablanormal"/>
    <w:uiPriority w:val="46"/>
    <w:rsid w:val="008C2F93"/>
    <w:rPr>
      <w:rFonts w:asciiTheme="minorHAnsi" w:eastAsiaTheme="minorEastAsia" w:hAnsiTheme="minorHAnsi" w:cstheme="minorBidi"/>
      <w:sz w:val="22"/>
      <w:szCs w:val="22"/>
      <w:lang w:val="es-CL" w:eastAsia="es-CL"/>
    </w:r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E44307"/>
    <w:rPr>
      <w:rFonts w:ascii="Arial" w:hAnsi="Arial" w:cs="Arial"/>
      <w:b/>
      <w:bCs/>
      <w:color w:val="00008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ardo%20Solano\AppData\Roaming\Microsoft\Plantillas\Informe%20de%20estado%20semanal%20de%20empleado.dotx" TargetMode="External"/></Relationships>
</file>

<file path=word/theme/theme1.xml><?xml version="1.0" encoding="utf-8"?>
<a:theme xmlns:a="http://schemas.openxmlformats.org/drawingml/2006/main" name="Office Them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054E3-9896-4D9F-89AD-ED408BC37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de estado semanal de empleado</Template>
  <TotalTime>1</TotalTime>
  <Pages>1</Pages>
  <Words>160</Words>
  <Characters>884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Solano</dc:creator>
  <cp:keywords/>
  <dc:description/>
  <cp:lastModifiedBy>Daniel Jimenez</cp:lastModifiedBy>
  <cp:revision>2</cp:revision>
  <cp:lastPrinted>2022-12-21T18:49:00Z</cp:lastPrinted>
  <dcterms:created xsi:type="dcterms:W3CDTF">2026-07-03T21:03:00Z</dcterms:created>
  <dcterms:modified xsi:type="dcterms:W3CDTF">2026-07-03T21:03:00Z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v-shbahu@microsoft.com</vt:lpwstr>
  </property>
  <property fmtid="{D5CDD505-2E9C-101B-9397-08002B2CF9AE}" pid="5" name="MSIP_Label_f42aa342-8706-4288-bd11-ebb85995028c_SetDate">
    <vt:lpwstr>2018-05-05T06:35:27.2423796Z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0x010100AA3F7D94069FF64A86F7DFF56D60E3BE</vt:lpwstr>
  </property>
</Properties>
</file>